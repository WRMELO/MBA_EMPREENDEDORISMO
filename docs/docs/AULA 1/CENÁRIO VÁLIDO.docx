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E5BDD1" w14:textId="77777777" w:rsidR="00930BD6" w:rsidRDefault="00930BD6"/>
    <w:p w14:paraId="0E90C073" w14:textId="4FE8943D" w:rsidR="00955238" w:rsidRPr="00955238" w:rsidRDefault="00955238">
      <w:pPr>
        <w:rPr>
          <w:b/>
          <w:bCs/>
        </w:rPr>
      </w:pPr>
      <w:r w:rsidRPr="00955238">
        <w:rPr>
          <w:b/>
          <w:bCs/>
        </w:rPr>
        <w:t>CENÁRIO FUTURO</w:t>
      </w:r>
    </w:p>
    <w:p w14:paraId="0B4D264F" w14:textId="4486808C" w:rsidR="00955238" w:rsidRDefault="00955238" w:rsidP="00955238">
      <w:pPr>
        <w:jc w:val="both"/>
      </w:pPr>
      <w:r w:rsidRPr="00955238">
        <w:t xml:space="preserve">Em 2030, o Digital Twin para controle de uma caldeira CFB de 300 MW evoluiu para priorizar práticas sustentáveis e operações autônomas. Equipado com algoritmos avançados de inteligência artificial e aprendizado de máquina, o sistema otimiza automaticamente o desempenho da caldeira, minimizando as emissões de carbono e o impacto ambiental. O módulo de controle verde integra-se perfeitamente ao Digital Twin, fornecendo dados em tempo real sobre emissões de carbono, consumo de energia e sustentabilidade. Além disso, a inteligência artificial possui capacidade de prever e corrigir operações, visando minimizar desgastes internos na fornalha e no </w:t>
      </w:r>
      <w:proofErr w:type="spellStart"/>
      <w:r w:rsidRPr="00955238">
        <w:t>backpass</w:t>
      </w:r>
      <w:proofErr w:type="spellEnd"/>
      <w:r w:rsidRPr="00955238">
        <w:t>. Ao antecipar e prevenir condições que possam causar desgaste excessivo ou falhas, o sistema ajusta proativamente os parâmetros operacionais para prolongar a vida útil dos componentes internos. Essa abordagem autônoma, preventiva e ecologicamente correta permite que os operadores se concentrem em outras tarefas críticas, sabendo que a caldeira está funcionando de forma eficiente, segura e sustentável.</w:t>
      </w:r>
    </w:p>
    <w:p w14:paraId="1B3B76FB" w14:textId="77777777" w:rsidR="00D639B3" w:rsidRDefault="00D639B3" w:rsidP="00955238">
      <w:pPr>
        <w:jc w:val="both"/>
      </w:pPr>
    </w:p>
    <w:p w14:paraId="49B8CB53" w14:textId="77777777" w:rsidR="00D639B3" w:rsidRPr="00D639B3" w:rsidRDefault="00D639B3" w:rsidP="00D639B3">
      <w:pPr>
        <w:jc w:val="both"/>
      </w:pPr>
      <w:r w:rsidRPr="00D639B3">
        <w:t>Os três principais riscos que esse cenário apresenta são:</w:t>
      </w:r>
    </w:p>
    <w:p w14:paraId="515D0565" w14:textId="77777777" w:rsidR="00D639B3" w:rsidRPr="00D639B3" w:rsidRDefault="00D639B3" w:rsidP="00D639B3">
      <w:pPr>
        <w:numPr>
          <w:ilvl w:val="0"/>
          <w:numId w:val="1"/>
        </w:numPr>
        <w:jc w:val="both"/>
      </w:pPr>
      <w:r w:rsidRPr="00D639B3">
        <w:rPr>
          <w:b/>
          <w:bCs/>
        </w:rPr>
        <w:t>Dependência Excessiva da Automação e IA</w:t>
      </w:r>
      <w:r w:rsidRPr="00D639B3">
        <w:t>: A operação autônoma da caldeira depende fortemente de algoritmos avançados de inteligência artificial e aprendizado de máquina. Caso ocorra alguma falha nesses sistemas, pode haver falta de intervenção humana pronta para corrigir problemas, levando a possíveis interrupções operacionais ou mesmo riscos de segurança.</w:t>
      </w:r>
    </w:p>
    <w:p w14:paraId="78A4D026" w14:textId="77777777" w:rsidR="00D639B3" w:rsidRPr="00D639B3" w:rsidRDefault="00D639B3" w:rsidP="00D639B3">
      <w:pPr>
        <w:numPr>
          <w:ilvl w:val="0"/>
          <w:numId w:val="1"/>
        </w:numPr>
        <w:jc w:val="both"/>
      </w:pPr>
      <w:r w:rsidRPr="00D639B3">
        <w:rPr>
          <w:b/>
          <w:bCs/>
        </w:rPr>
        <w:t>Segurança Cibernética</w:t>
      </w:r>
      <w:r w:rsidRPr="00D639B3">
        <w:t xml:space="preserve">: A integração intensa de sistemas digitais e o uso de dados em tempo real aumentam a vulnerabilidade a ataques cibernéticos. Acesso não autorizado ou </w:t>
      </w:r>
      <w:proofErr w:type="spellStart"/>
      <w:r w:rsidRPr="00D639B3">
        <w:t>hacking</w:t>
      </w:r>
      <w:proofErr w:type="spellEnd"/>
      <w:r w:rsidRPr="00D639B3">
        <w:t xml:space="preserve"> podem comprometer a operação da caldeira, causar falhas nos sistemas de controle e resultar em perdas financeiras ou danos ambientais significativos.</w:t>
      </w:r>
    </w:p>
    <w:p w14:paraId="65D2478D" w14:textId="77777777" w:rsidR="00D639B3" w:rsidRPr="00D639B3" w:rsidRDefault="00D639B3" w:rsidP="00D639B3">
      <w:pPr>
        <w:numPr>
          <w:ilvl w:val="0"/>
          <w:numId w:val="1"/>
        </w:numPr>
        <w:jc w:val="both"/>
      </w:pPr>
      <w:r w:rsidRPr="00D639B3">
        <w:rPr>
          <w:b/>
          <w:bCs/>
        </w:rPr>
        <w:t>Complexidade de Manutenção e Custos</w:t>
      </w:r>
      <w:r w:rsidRPr="00D639B3">
        <w:t>: A tecnologia avançada empregada requer manutenção especializada e pode acarretar altos custos operacionais. Além disso, a necessidade de atualização constante dos sistemas para acompanhar as inovações tecnológicas pode representar um desafio financeiro e operacional.</w:t>
      </w:r>
    </w:p>
    <w:p w14:paraId="4F0FCEE7" w14:textId="77777777" w:rsidR="00D639B3" w:rsidRPr="00D639B3" w:rsidRDefault="00D639B3" w:rsidP="00D639B3">
      <w:pPr>
        <w:jc w:val="both"/>
      </w:pPr>
      <w:r w:rsidRPr="00D639B3">
        <w:t>As três principais dúvidas que os stakeholders teriam para bancar a criação de um gêmeo digital agora em 2024 são:</w:t>
      </w:r>
    </w:p>
    <w:p w14:paraId="2C81563A" w14:textId="77777777" w:rsidR="00D639B3" w:rsidRPr="00D639B3" w:rsidRDefault="00D639B3" w:rsidP="00D639B3">
      <w:pPr>
        <w:numPr>
          <w:ilvl w:val="0"/>
          <w:numId w:val="2"/>
        </w:numPr>
        <w:jc w:val="both"/>
      </w:pPr>
      <w:r w:rsidRPr="00D639B3">
        <w:rPr>
          <w:b/>
          <w:bCs/>
        </w:rPr>
        <w:t>Retorno sobre o Investimento (ROI)</w:t>
      </w:r>
      <w:r w:rsidRPr="00D639B3">
        <w:t>: Os stakeholders podem questionar se o alto investimento necessário para desenvolver e implementar o gêmeo digital trará benefícios financeiros significativos e em quanto tempo esse investimento será recuperado.</w:t>
      </w:r>
    </w:p>
    <w:p w14:paraId="78D5AE88" w14:textId="77777777" w:rsidR="00D639B3" w:rsidRPr="00D639B3" w:rsidRDefault="00D639B3" w:rsidP="00D639B3">
      <w:pPr>
        <w:numPr>
          <w:ilvl w:val="0"/>
          <w:numId w:val="2"/>
        </w:numPr>
        <w:jc w:val="both"/>
      </w:pPr>
      <w:r w:rsidRPr="00D639B3">
        <w:rPr>
          <w:b/>
          <w:bCs/>
        </w:rPr>
        <w:t>Maturidade e Confiabilidade da Tecnologia</w:t>
      </w:r>
      <w:r w:rsidRPr="00D639B3">
        <w:t>: Há preocupações sobre se a tecnologia atual é suficientemente madura e confiável para suportar as operações críticas de uma caldeira de 300 MW. Eles podem duvidar da eficácia dos sistemas de IA e da capacidade destes em prever e prevenir falhas com precisão.</w:t>
      </w:r>
    </w:p>
    <w:p w14:paraId="389591D7" w14:textId="77777777" w:rsidR="00D639B3" w:rsidRPr="00D639B3" w:rsidRDefault="00D639B3" w:rsidP="00D639B3">
      <w:pPr>
        <w:numPr>
          <w:ilvl w:val="0"/>
          <w:numId w:val="2"/>
        </w:numPr>
        <w:jc w:val="both"/>
      </w:pPr>
      <w:r w:rsidRPr="00D639B3">
        <w:rPr>
          <w:b/>
          <w:bCs/>
        </w:rPr>
        <w:lastRenderedPageBreak/>
        <w:t>Integração e Adaptação Organizacional</w:t>
      </w:r>
      <w:r w:rsidRPr="00D639B3">
        <w:t>: Implementar um gêmeo digital avançado exige mudanças nos processos operacionais e na cultura da empresa. Os stakeholders podem ter dúvidas sobre a capacidade da organização em adaptar-se a essas mudanças, incluindo a necessidade de treinamento de pessoal e possíveis resistências internas.</w:t>
      </w:r>
    </w:p>
    <w:p w14:paraId="4934375F" w14:textId="77777777" w:rsidR="00D639B3" w:rsidRDefault="00D639B3" w:rsidP="00955238">
      <w:pPr>
        <w:jc w:val="both"/>
      </w:pPr>
    </w:p>
    <w:p w14:paraId="1A7166BF" w14:textId="77777777" w:rsidR="001E247F" w:rsidRPr="001E247F" w:rsidRDefault="001E247F" w:rsidP="001E247F">
      <w:pPr>
        <w:jc w:val="both"/>
      </w:pPr>
      <w:r w:rsidRPr="001E247F">
        <w:rPr>
          <w:b/>
          <w:bCs/>
        </w:rPr>
        <w:t>Arquétipo Consolidado 1: O Diretor Equilibrado</w:t>
      </w:r>
    </w:p>
    <w:p w14:paraId="0B7F6BE1" w14:textId="77777777" w:rsidR="001E247F" w:rsidRPr="001E247F" w:rsidRDefault="001E247F" w:rsidP="001E247F">
      <w:pPr>
        <w:jc w:val="both"/>
      </w:pPr>
      <w:r w:rsidRPr="001E247F">
        <w:rPr>
          <w:b/>
          <w:bCs/>
        </w:rPr>
        <w:t>Perfil:</w:t>
      </w:r>
    </w:p>
    <w:p w14:paraId="325A5CF2" w14:textId="77777777" w:rsidR="001E247F" w:rsidRPr="001E247F" w:rsidRDefault="001E247F" w:rsidP="001E247F">
      <w:pPr>
        <w:jc w:val="both"/>
      </w:pPr>
      <w:r w:rsidRPr="001E247F">
        <w:t>Um profissional experiente na indústria termelétrica que valoriza a inovação tecnológica, mas é cauteloso com os riscos associados. Este diretor compreende a importância de tecnologias avançadas como automação e IA para melhorar a eficiência e a competitividade da usina.</w:t>
      </w:r>
    </w:p>
    <w:p w14:paraId="4FAC9152" w14:textId="77777777" w:rsidR="001E247F" w:rsidRPr="001E247F" w:rsidRDefault="001E247F" w:rsidP="001E247F">
      <w:pPr>
        <w:jc w:val="both"/>
      </w:pPr>
      <w:r w:rsidRPr="001E247F">
        <w:rPr>
          <w:b/>
          <w:bCs/>
        </w:rPr>
        <w:t>Características:</w:t>
      </w:r>
    </w:p>
    <w:p w14:paraId="2A4FD5BA" w14:textId="77777777" w:rsidR="001E247F" w:rsidRPr="001E247F" w:rsidRDefault="001E247F" w:rsidP="001E247F">
      <w:pPr>
        <w:numPr>
          <w:ilvl w:val="0"/>
          <w:numId w:val="3"/>
        </w:numPr>
        <w:jc w:val="both"/>
      </w:pPr>
      <w:r w:rsidRPr="001E247F">
        <w:rPr>
          <w:b/>
          <w:bCs/>
        </w:rPr>
        <w:t>Balanceador entre Tecnologia e Supervisão Humana:</w:t>
      </w:r>
      <w:r w:rsidRPr="001E247F">
        <w:t xml:space="preserve"> Reconhece os benefícios da automação, mas enfatiza a necessidade de supervisão humana para garantir segurança e eficácia.</w:t>
      </w:r>
    </w:p>
    <w:p w14:paraId="53C6F95D" w14:textId="77777777" w:rsidR="001E247F" w:rsidRPr="001E247F" w:rsidRDefault="001E247F" w:rsidP="001E247F">
      <w:pPr>
        <w:numPr>
          <w:ilvl w:val="0"/>
          <w:numId w:val="3"/>
        </w:numPr>
        <w:jc w:val="both"/>
      </w:pPr>
      <w:r w:rsidRPr="001E247F">
        <w:rPr>
          <w:b/>
          <w:bCs/>
        </w:rPr>
        <w:t>Consciente dos Riscos de Dependência Excessiva:</w:t>
      </w:r>
      <w:r w:rsidRPr="001E247F">
        <w:t xml:space="preserve"> Preocupado com falhas potenciais nos algoritmos de IA e a falta de intervenção humana em situações críticas.</w:t>
      </w:r>
    </w:p>
    <w:p w14:paraId="135958DA" w14:textId="77777777" w:rsidR="001E247F" w:rsidRPr="001E247F" w:rsidRDefault="001E247F" w:rsidP="001E247F">
      <w:pPr>
        <w:numPr>
          <w:ilvl w:val="0"/>
          <w:numId w:val="3"/>
        </w:numPr>
        <w:jc w:val="both"/>
      </w:pPr>
      <w:r w:rsidRPr="001E247F">
        <w:rPr>
          <w:b/>
          <w:bCs/>
        </w:rPr>
        <w:t>Foco em Segurança Cibernética:</w:t>
      </w:r>
      <w:r w:rsidRPr="001E247F">
        <w:t xml:space="preserve"> Atento às vulnerabilidades introduzidas pela integração de sistemas digitais e busca mitigar riscos de ataques cibernéticos.</w:t>
      </w:r>
    </w:p>
    <w:p w14:paraId="65B26488" w14:textId="77777777" w:rsidR="001E247F" w:rsidRPr="001E247F" w:rsidRDefault="001E247F" w:rsidP="001E247F">
      <w:pPr>
        <w:jc w:val="both"/>
      </w:pPr>
      <w:r w:rsidRPr="001E247F">
        <w:rPr>
          <w:b/>
          <w:bCs/>
        </w:rPr>
        <w:t>Visão:</w:t>
      </w:r>
    </w:p>
    <w:p w14:paraId="07C79E3C" w14:textId="77777777" w:rsidR="001E247F" w:rsidRPr="001E247F" w:rsidRDefault="001E247F" w:rsidP="001E247F">
      <w:pPr>
        <w:jc w:val="both"/>
      </w:pPr>
      <w:r w:rsidRPr="001E247F">
        <w:t>Defende um modelo operacional que combina o melhor da tecnologia avançada com a expertise humana. Promove investimento em treinamento da equipe para que possam intervir eficazmente quando necessário e mantém protocolos robustos de segurança cibernética.</w:t>
      </w:r>
    </w:p>
    <w:p w14:paraId="100E1BB2" w14:textId="77777777" w:rsidR="001E247F" w:rsidRPr="001E247F" w:rsidRDefault="001E247F" w:rsidP="001E247F">
      <w:pPr>
        <w:jc w:val="both"/>
      </w:pPr>
      <w:r w:rsidRPr="001E247F">
        <w:pict w14:anchorId="0A5F2419">
          <v:rect id="_x0000_i1043" style="width:0;height:1.5pt" o:hralign="center" o:hrstd="t" o:hr="t" fillcolor="#a0a0a0" stroked="f"/>
        </w:pict>
      </w:r>
    </w:p>
    <w:p w14:paraId="0849427A" w14:textId="77777777" w:rsidR="001E247F" w:rsidRPr="001E247F" w:rsidRDefault="001E247F" w:rsidP="001E247F">
      <w:pPr>
        <w:jc w:val="both"/>
      </w:pPr>
      <w:r w:rsidRPr="001E247F">
        <w:rPr>
          <w:b/>
          <w:bCs/>
        </w:rPr>
        <w:t>Arquétipo Consolidado 2: O Estrategista Financeiro Tecnológico</w:t>
      </w:r>
    </w:p>
    <w:p w14:paraId="7D87E861" w14:textId="77777777" w:rsidR="001E247F" w:rsidRPr="001E247F" w:rsidRDefault="001E247F" w:rsidP="001E247F">
      <w:pPr>
        <w:jc w:val="both"/>
      </w:pPr>
      <w:r w:rsidRPr="001E247F">
        <w:rPr>
          <w:b/>
          <w:bCs/>
        </w:rPr>
        <w:t>Perfil:</w:t>
      </w:r>
    </w:p>
    <w:p w14:paraId="61EADBEE" w14:textId="77777777" w:rsidR="001E247F" w:rsidRPr="001E247F" w:rsidRDefault="001E247F" w:rsidP="001E247F">
      <w:pPr>
        <w:jc w:val="both"/>
      </w:pPr>
      <w:r w:rsidRPr="001E247F">
        <w:t>Um membro do conselho com visão estratégica que equilibra a necessidade de inovação tecnológica com a responsabilidade financeira. Este estrategista entende que a adoção de tecnologia avançada é crucial, mas está atento aos impactos financeiros e operacionais.</w:t>
      </w:r>
    </w:p>
    <w:p w14:paraId="0A041BB2" w14:textId="77777777" w:rsidR="001E247F" w:rsidRPr="001E247F" w:rsidRDefault="001E247F" w:rsidP="001E247F">
      <w:pPr>
        <w:jc w:val="both"/>
      </w:pPr>
      <w:r w:rsidRPr="001E247F">
        <w:rPr>
          <w:b/>
          <w:bCs/>
        </w:rPr>
        <w:t>Características:</w:t>
      </w:r>
    </w:p>
    <w:p w14:paraId="5AA73429" w14:textId="77777777" w:rsidR="001E247F" w:rsidRPr="001E247F" w:rsidRDefault="001E247F" w:rsidP="001E247F">
      <w:pPr>
        <w:numPr>
          <w:ilvl w:val="0"/>
          <w:numId w:val="4"/>
        </w:numPr>
        <w:jc w:val="both"/>
      </w:pPr>
      <w:r w:rsidRPr="001E247F">
        <w:rPr>
          <w:b/>
          <w:bCs/>
        </w:rPr>
        <w:t>Cauteloso com Custos Operacionais Altos:</w:t>
      </w:r>
      <w:r w:rsidRPr="001E247F">
        <w:t xml:space="preserve"> Preocupado com as implicações financeiras de manutenção especializada e atualizações constantes.</w:t>
      </w:r>
    </w:p>
    <w:p w14:paraId="5B88E115" w14:textId="77777777" w:rsidR="001E247F" w:rsidRPr="001E247F" w:rsidRDefault="001E247F" w:rsidP="001E247F">
      <w:pPr>
        <w:numPr>
          <w:ilvl w:val="0"/>
          <w:numId w:val="4"/>
        </w:numPr>
        <w:jc w:val="both"/>
      </w:pPr>
      <w:r w:rsidRPr="001E247F">
        <w:rPr>
          <w:b/>
          <w:bCs/>
        </w:rPr>
        <w:t>Valoriza o Retorno sobre Investimento:</w:t>
      </w:r>
      <w:r w:rsidRPr="001E247F">
        <w:t xml:space="preserve"> Avalia rigorosamente se os investimentos em tecnologia trazem benefícios financeiros significativos e sustentáveis.</w:t>
      </w:r>
    </w:p>
    <w:p w14:paraId="2D2FDAD1" w14:textId="77777777" w:rsidR="001E247F" w:rsidRPr="001E247F" w:rsidRDefault="001E247F" w:rsidP="001E247F">
      <w:pPr>
        <w:numPr>
          <w:ilvl w:val="0"/>
          <w:numId w:val="4"/>
        </w:numPr>
        <w:jc w:val="both"/>
      </w:pPr>
      <w:r w:rsidRPr="001E247F">
        <w:rPr>
          <w:b/>
          <w:bCs/>
        </w:rPr>
        <w:t>Busca Eficiência sem Comprometer a Qualidade:</w:t>
      </w:r>
      <w:r w:rsidRPr="001E247F">
        <w:t xml:space="preserve"> Procura maneiras de otimizar processos e reduzir custos, mantendo a eficiência e a confiabilidade da usina.</w:t>
      </w:r>
    </w:p>
    <w:p w14:paraId="1FEA44E4" w14:textId="77777777" w:rsidR="001E247F" w:rsidRPr="001E247F" w:rsidRDefault="001E247F" w:rsidP="001E247F">
      <w:pPr>
        <w:jc w:val="both"/>
      </w:pPr>
      <w:r w:rsidRPr="001E247F">
        <w:rPr>
          <w:b/>
          <w:bCs/>
        </w:rPr>
        <w:lastRenderedPageBreak/>
        <w:t>Visão:</w:t>
      </w:r>
    </w:p>
    <w:p w14:paraId="7961A4CF" w14:textId="77777777" w:rsidR="001E247F" w:rsidRPr="001E247F" w:rsidRDefault="001E247F" w:rsidP="001E247F">
      <w:pPr>
        <w:jc w:val="both"/>
      </w:pPr>
      <w:r w:rsidRPr="001E247F">
        <w:t>Advoga por uma abordagem estratégica na adoção de novas tecnologias, garantindo que cada investimento seja justificado por benefícios claros. Promove práticas de gestão que equilibram inovação com sustentabilidade financeira, assegurando a competitividade a longo prazo.</w:t>
      </w:r>
    </w:p>
    <w:p w14:paraId="31FC8C11" w14:textId="77777777" w:rsidR="001E247F" w:rsidRPr="001E247F" w:rsidRDefault="001E247F" w:rsidP="001E247F">
      <w:pPr>
        <w:jc w:val="both"/>
      </w:pPr>
      <w:r w:rsidRPr="001E247F">
        <w:pict w14:anchorId="7EF88368">
          <v:rect id="_x0000_i1044" style="width:0;height:1.5pt" o:hralign="center" o:hrstd="t" o:hr="t" fillcolor="#a0a0a0" stroked="f"/>
        </w:pict>
      </w:r>
    </w:p>
    <w:p w14:paraId="40962D2F" w14:textId="77777777" w:rsidR="001E247F" w:rsidRPr="001E247F" w:rsidRDefault="001E247F" w:rsidP="001E247F">
      <w:pPr>
        <w:jc w:val="both"/>
      </w:pPr>
      <w:r w:rsidRPr="001E247F">
        <w:rPr>
          <w:b/>
          <w:bCs/>
        </w:rPr>
        <w:t>Principais Pontos Representados nos Arquétipos:</w:t>
      </w:r>
    </w:p>
    <w:p w14:paraId="5C504913" w14:textId="77777777" w:rsidR="001E247F" w:rsidRPr="001E247F" w:rsidRDefault="001E247F" w:rsidP="001E247F">
      <w:pPr>
        <w:numPr>
          <w:ilvl w:val="0"/>
          <w:numId w:val="5"/>
        </w:numPr>
        <w:jc w:val="both"/>
      </w:pPr>
      <w:r w:rsidRPr="001E247F">
        <w:rPr>
          <w:b/>
          <w:bCs/>
        </w:rPr>
        <w:t>Equilíbrio entre Automação e Supervisão Humana:</w:t>
      </w:r>
    </w:p>
    <w:p w14:paraId="0F10586A" w14:textId="77777777" w:rsidR="001E247F" w:rsidRPr="001E247F" w:rsidRDefault="001E247F" w:rsidP="001E247F">
      <w:pPr>
        <w:numPr>
          <w:ilvl w:val="1"/>
          <w:numId w:val="5"/>
        </w:numPr>
        <w:jc w:val="both"/>
      </w:pPr>
      <w:r w:rsidRPr="001E247F">
        <w:t>A necessidade de combinar tecnologia avançada com a intervenção humana para garantir operações seguras e eficientes.</w:t>
      </w:r>
    </w:p>
    <w:p w14:paraId="011C8D50" w14:textId="77777777" w:rsidR="001E247F" w:rsidRPr="001E247F" w:rsidRDefault="001E247F" w:rsidP="001E247F">
      <w:pPr>
        <w:numPr>
          <w:ilvl w:val="1"/>
          <w:numId w:val="5"/>
        </w:numPr>
        <w:jc w:val="both"/>
      </w:pPr>
      <w:r w:rsidRPr="001E247F">
        <w:t>Preocupação com a dependência excessiva de automação e os riscos associados a falhas nos sistemas de IA.</w:t>
      </w:r>
    </w:p>
    <w:p w14:paraId="3F65EF62" w14:textId="77777777" w:rsidR="001E247F" w:rsidRPr="001E247F" w:rsidRDefault="001E247F" w:rsidP="001E247F">
      <w:pPr>
        <w:numPr>
          <w:ilvl w:val="0"/>
          <w:numId w:val="5"/>
        </w:numPr>
        <w:jc w:val="both"/>
      </w:pPr>
      <w:r w:rsidRPr="001E247F">
        <w:rPr>
          <w:b/>
          <w:bCs/>
        </w:rPr>
        <w:t>Gestão de Riscos e Segurança Cibernética:</w:t>
      </w:r>
    </w:p>
    <w:p w14:paraId="449D5AB8" w14:textId="77777777" w:rsidR="001E247F" w:rsidRPr="001E247F" w:rsidRDefault="001E247F" w:rsidP="001E247F">
      <w:pPr>
        <w:numPr>
          <w:ilvl w:val="1"/>
          <w:numId w:val="5"/>
        </w:numPr>
        <w:jc w:val="both"/>
      </w:pPr>
      <w:r w:rsidRPr="001E247F">
        <w:t>Reconhecimento das vulnerabilidades introduzidas pela integração de sistemas digitais.</w:t>
      </w:r>
    </w:p>
    <w:p w14:paraId="63AE1B29" w14:textId="77777777" w:rsidR="001E247F" w:rsidRPr="001E247F" w:rsidRDefault="001E247F" w:rsidP="001E247F">
      <w:pPr>
        <w:numPr>
          <w:ilvl w:val="1"/>
          <w:numId w:val="5"/>
        </w:numPr>
        <w:jc w:val="both"/>
      </w:pPr>
      <w:r w:rsidRPr="001E247F">
        <w:t xml:space="preserve">Importância de medidas proativas para proteger a usina </w:t>
      </w:r>
      <w:proofErr w:type="gramStart"/>
      <w:r w:rsidRPr="001E247F">
        <w:t>contra ataques</w:t>
      </w:r>
      <w:proofErr w:type="gramEnd"/>
      <w:r w:rsidRPr="001E247F">
        <w:t xml:space="preserve"> cibernéticos e interrupções operacionais.</w:t>
      </w:r>
    </w:p>
    <w:p w14:paraId="2954D753" w14:textId="77777777" w:rsidR="001E247F" w:rsidRPr="001E247F" w:rsidRDefault="001E247F" w:rsidP="001E247F">
      <w:pPr>
        <w:numPr>
          <w:ilvl w:val="0"/>
          <w:numId w:val="5"/>
        </w:numPr>
        <w:jc w:val="both"/>
      </w:pPr>
      <w:r w:rsidRPr="001E247F">
        <w:rPr>
          <w:b/>
          <w:bCs/>
        </w:rPr>
        <w:t>Responsabilidade Financeira e Retorno sobre Investimento:</w:t>
      </w:r>
    </w:p>
    <w:p w14:paraId="36D5666A" w14:textId="77777777" w:rsidR="001E247F" w:rsidRPr="001E247F" w:rsidRDefault="001E247F" w:rsidP="001E247F">
      <w:pPr>
        <w:numPr>
          <w:ilvl w:val="1"/>
          <w:numId w:val="5"/>
        </w:numPr>
        <w:jc w:val="both"/>
      </w:pPr>
      <w:r w:rsidRPr="001E247F">
        <w:t>Necessidade de avaliar o impacto financeiro de investimentos em tecnologia avançada.</w:t>
      </w:r>
    </w:p>
    <w:p w14:paraId="33C6D37D" w14:textId="77777777" w:rsidR="001E247F" w:rsidRPr="001E247F" w:rsidRDefault="001E247F" w:rsidP="001E247F">
      <w:pPr>
        <w:numPr>
          <w:ilvl w:val="1"/>
          <w:numId w:val="5"/>
        </w:numPr>
        <w:jc w:val="both"/>
      </w:pPr>
      <w:r w:rsidRPr="001E247F">
        <w:t>Busca por otimização de custos operacionais sem comprometer a qualidade e a eficiência das operações.</w:t>
      </w:r>
    </w:p>
    <w:p w14:paraId="6DAC3A39" w14:textId="77777777" w:rsidR="001E247F" w:rsidRPr="001E247F" w:rsidRDefault="001E247F" w:rsidP="001E247F">
      <w:pPr>
        <w:jc w:val="both"/>
      </w:pPr>
      <w:r w:rsidRPr="001E247F">
        <w:pict w14:anchorId="1ED6330E">
          <v:rect id="_x0000_i1045" style="width:0;height:1.5pt" o:hralign="center" o:hrstd="t" o:hr="t" fillcolor="#a0a0a0" stroked="f"/>
        </w:pict>
      </w:r>
    </w:p>
    <w:p w14:paraId="0342986B" w14:textId="77777777" w:rsidR="001E247F" w:rsidRPr="001E247F" w:rsidRDefault="001E247F" w:rsidP="001E247F">
      <w:pPr>
        <w:jc w:val="both"/>
      </w:pPr>
      <w:r w:rsidRPr="001E247F">
        <w:t>Esses dois arquétipos consolidados capturam as principais preocupações e visões apresentadas nos seis arquétipos originais, enfocando o equilíbrio entre tecnologia e supervisão humana, a gestão de riscos operacionais e cibernéticos, e a responsabilidade financeira na adoção de tecnologias avançadas.</w:t>
      </w:r>
    </w:p>
    <w:p w14:paraId="27524C95" w14:textId="77777777" w:rsidR="001E247F" w:rsidRDefault="001E247F" w:rsidP="00955238">
      <w:pPr>
        <w:jc w:val="both"/>
      </w:pPr>
    </w:p>
    <w:sectPr w:rsidR="001E247F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CE0FA6" w14:textId="77777777" w:rsidR="00BF632B" w:rsidRDefault="00BF632B" w:rsidP="001338BE">
      <w:pPr>
        <w:spacing w:after="0" w:line="240" w:lineRule="auto"/>
      </w:pPr>
      <w:r>
        <w:separator/>
      </w:r>
    </w:p>
  </w:endnote>
  <w:endnote w:type="continuationSeparator" w:id="0">
    <w:p w14:paraId="682C7091" w14:textId="77777777" w:rsidR="00BF632B" w:rsidRDefault="00BF632B" w:rsidP="00133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3927231"/>
      <w:docPartObj>
        <w:docPartGallery w:val="Page Numbers (Bottom of Page)"/>
        <w:docPartUnique/>
      </w:docPartObj>
    </w:sdtPr>
    <w:sdtContent>
      <w:p w14:paraId="27B73078" w14:textId="77777777" w:rsidR="001338BE" w:rsidRDefault="001338BE">
        <w:pPr>
          <w:pStyle w:val="Rodap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4384" behindDoc="0" locked="0" layoutInCell="1" allowOverlap="1" wp14:anchorId="1828F71A" wp14:editId="769C538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161592367" name="Agrupa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195074042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022432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4849869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3DF70D" w14:textId="77777777" w:rsidR="001338BE" w:rsidRDefault="001338BE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828F71A" id="Agrupar 2" o:spid="_x0000_s1026" style="position:absolute;margin-left:0;margin-top:0;width:32.95pt;height:34.5pt;z-index:25166438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" filled="f" stroked="f">
                    <v:textbox inset="4.32pt,0,4.32pt,0">
                      <w:txbxContent>
                        <w:p w14:paraId="663DF70D" w14:textId="77777777" w:rsidR="001338BE" w:rsidRDefault="001338BE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2C96AC" w14:textId="77777777" w:rsidR="00BF632B" w:rsidRDefault="00BF632B" w:rsidP="001338BE">
      <w:pPr>
        <w:spacing w:after="0" w:line="240" w:lineRule="auto"/>
      </w:pPr>
      <w:r>
        <w:separator/>
      </w:r>
    </w:p>
  </w:footnote>
  <w:footnote w:type="continuationSeparator" w:id="0">
    <w:p w14:paraId="231A396A" w14:textId="77777777" w:rsidR="00BF632B" w:rsidRDefault="00BF632B" w:rsidP="00133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7B9A1B" w14:textId="77777777" w:rsidR="001338BE" w:rsidRPr="001338BE" w:rsidRDefault="001338BE" w:rsidP="001338BE">
    <w:pPr>
      <w:pStyle w:val="Cabealho"/>
      <w:jc w:val="center"/>
      <w:rPr>
        <w:rFonts w:ascii="Aptos ExtraBold" w:hAnsi="Aptos ExtraBold"/>
        <w:sz w:val="24"/>
        <w:szCs w:val="24"/>
      </w:rPr>
    </w:pPr>
    <w:r w:rsidRPr="001338BE">
      <w:rPr>
        <w:rFonts w:ascii="Aptos ExtraBold" w:hAnsi="Aptos ExtraBold"/>
        <w:b/>
        <w:bCs/>
        <w:noProof/>
        <w:color w:val="000000"/>
        <w:sz w:val="24"/>
        <w:szCs w:val="24"/>
      </w:rPr>
      <w:drawing>
        <wp:anchor distT="0" distB="0" distL="114300" distR="114300" simplePos="0" relativeHeight="251660288" behindDoc="1" locked="0" layoutInCell="1" allowOverlap="1" wp14:anchorId="33D47042" wp14:editId="77E37335">
          <wp:simplePos x="0" y="0"/>
          <wp:positionH relativeFrom="leftMargin">
            <wp:align>right</wp:align>
          </wp:positionH>
          <wp:positionV relativeFrom="paragraph">
            <wp:posOffset>-276613</wp:posOffset>
          </wp:positionV>
          <wp:extent cx="595423" cy="595423"/>
          <wp:effectExtent l="0" t="0" r="0" b="0"/>
          <wp:wrapTight wrapText="bothSides">
            <wp:wrapPolygon edited="0">
              <wp:start x="0" y="0"/>
              <wp:lineTo x="0" y="20747"/>
              <wp:lineTo x="20747" y="20747"/>
              <wp:lineTo x="20747" y="0"/>
              <wp:lineTo x="0" y="0"/>
            </wp:wrapPolygon>
          </wp:wrapTight>
          <wp:docPr id="828829646" name="Imagem 1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8829646" name="Imagem 1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5423" cy="5954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1338BE">
      <w:rPr>
        <w:rFonts w:ascii="Aptos ExtraBold" w:hAnsi="Aptos ExtraBold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BC7B349" wp14:editId="6735DB3F">
              <wp:simplePos x="0" y="0"/>
              <wp:positionH relativeFrom="rightMargin">
                <wp:align>left</wp:align>
              </wp:positionH>
              <wp:positionV relativeFrom="paragraph">
                <wp:posOffset>-268605</wp:posOffset>
              </wp:positionV>
              <wp:extent cx="850604" cy="510363"/>
              <wp:effectExtent l="0" t="0" r="6985" b="4445"/>
              <wp:wrapNone/>
              <wp:docPr id="5" name="Agrupar 4">
                <a:extLst xmlns:a="http://schemas.openxmlformats.org/drawingml/2006/main">
                  <a:ext uri="{FF2B5EF4-FFF2-40B4-BE49-F238E27FC236}">
                    <a16:creationId xmlns:a16="http://schemas.microsoft.com/office/drawing/2014/main" id="{6760BD0A-5583-6782-AB6B-BAE9E596B8C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0604" cy="510363"/>
                        <a:chOff x="0" y="0"/>
                        <a:chExt cx="6109783" cy="3688718"/>
                      </a:xfrm>
                    </wpg:grpSpPr>
                    <pic:pic xmlns:pic="http://schemas.openxmlformats.org/drawingml/2006/picture">
                      <pic:nvPicPr>
                        <pic:cNvPr id="1680508727" name="Imagem 1680508727" descr="Uma imagem contendo no interior, computador, mesa, aceso&#10;&#10;Descrição gerada automaticamente">
                          <a:extLst>
                            <a:ext uri="{FF2B5EF4-FFF2-40B4-BE49-F238E27FC236}">
                              <a16:creationId xmlns:a16="http://schemas.microsoft.com/office/drawing/2014/main" id="{3F388E44-EC07-E97F-917F-686693D1F5EA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sharpenSoften amount="100000"/>
                                  </a14:imgEffect>
                                  <a14:imgEffect>
                                    <a14:brightnessContrast bright="20000" contrast="-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9783" cy="232886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70820676" name="Imagem 1970820676" descr="Uma imagem contendo Forma&#10;&#10;Descrição gerada automaticamente">
                          <a:extLst>
                            <a:ext uri="{FF2B5EF4-FFF2-40B4-BE49-F238E27FC236}">
                              <a16:creationId xmlns:a16="http://schemas.microsoft.com/office/drawing/2014/main" id="{B4A90962-9C08-6E51-3901-A9780C8DCFA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49" t="22867" r="4275" b="17378"/>
                        <a:stretch/>
                      </pic:blipFill>
                      <pic:spPr bwMode="auto">
                        <a:xfrm>
                          <a:off x="0" y="2328861"/>
                          <a:ext cx="6109782" cy="13598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7DCF2B7" id="Agrupar 4" o:spid="_x0000_s1026" style="position:absolute;margin-left:0;margin-top:-21.15pt;width:67pt;height:40.2pt;z-index:251662336;mso-position-horizontal:left;mso-position-horizontal-relative:right-margin-area;mso-width-relative:margin;mso-height-relative:margin" coordsize="61097,3688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1680508727" o:spid="_x0000_s1027" type="#_x0000_t75" alt="Uma imagem contendo no interior, computador, mesa, aceso&#10;&#10;Descrição gerada automaticamente" style="position:absolute;width:61097;height:23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">
                <v:imagedata r:id="rId5" o:title="Uma imagem contendo no interior, computador, mesa, aceso&#10;&#10;Descrição gerada automaticamente"/>
              </v:shape>
              <v:shape id="Imagem 1970820676" o:spid="_x0000_s1028" type="#_x0000_t75" alt="Uma imagem contendo Forma&#10;&#10;Descrição gerada automaticamente" style="position:absolute;top:23288;width:61097;height:13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">
                <v:imagedata r:id="rId6" o:title="Uma imagem contendo Forma&#10;&#10;Descrição gerada automaticamente" croptop="14986f" cropbottom="11389f" cropleft="1605f" cropright="2802f"/>
              </v:shape>
              <w10:wrap anchorx="margin"/>
            </v:group>
          </w:pict>
        </mc:Fallback>
      </mc:AlternateContent>
    </w:r>
    <w:r w:rsidRPr="001338BE">
      <w:rPr>
        <w:rFonts w:ascii="Aptos ExtraBold" w:hAnsi="Aptos ExtraBold"/>
        <w:sz w:val="24"/>
        <w:szCs w:val="24"/>
      </w:rPr>
      <w:t>DESENVOLVIMENTO DE UM GÊMEO DIGITAL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37524"/>
    <w:multiLevelType w:val="multilevel"/>
    <w:tmpl w:val="8286B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6577DF"/>
    <w:multiLevelType w:val="multilevel"/>
    <w:tmpl w:val="0330B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B07A74"/>
    <w:multiLevelType w:val="multilevel"/>
    <w:tmpl w:val="ECE83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13031C"/>
    <w:multiLevelType w:val="multilevel"/>
    <w:tmpl w:val="017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F03415"/>
    <w:multiLevelType w:val="multilevel"/>
    <w:tmpl w:val="9DB80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9285409">
    <w:abstractNumId w:val="4"/>
  </w:num>
  <w:num w:numId="2" w16cid:durableId="891037040">
    <w:abstractNumId w:val="2"/>
  </w:num>
  <w:num w:numId="3" w16cid:durableId="522330105">
    <w:abstractNumId w:val="1"/>
  </w:num>
  <w:num w:numId="4" w16cid:durableId="125246792">
    <w:abstractNumId w:val="3"/>
  </w:num>
  <w:num w:numId="5" w16cid:durableId="1648702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238"/>
    <w:rsid w:val="001338BE"/>
    <w:rsid w:val="001E247F"/>
    <w:rsid w:val="00221C53"/>
    <w:rsid w:val="002E762C"/>
    <w:rsid w:val="003809A2"/>
    <w:rsid w:val="00930BD6"/>
    <w:rsid w:val="00955238"/>
    <w:rsid w:val="00A83E26"/>
    <w:rsid w:val="00AC5EAF"/>
    <w:rsid w:val="00AF416D"/>
    <w:rsid w:val="00BF632B"/>
    <w:rsid w:val="00D639B3"/>
    <w:rsid w:val="00FC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6BF83D"/>
  <w15:chartTrackingRefBased/>
  <w15:docId w15:val="{ADCED17D-DB99-4935-B27B-2668017AF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338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338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338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33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338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33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33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338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338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338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338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338B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338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338B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8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8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33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33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33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33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33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338B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338B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338B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338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338B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338BE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1338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338BE"/>
  </w:style>
  <w:style w:type="paragraph" w:styleId="Rodap">
    <w:name w:val="footer"/>
    <w:basedOn w:val="Normal"/>
    <w:link w:val="RodapChar"/>
    <w:uiPriority w:val="99"/>
    <w:unhideWhenUsed/>
    <w:rsid w:val="001338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338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1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31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8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28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16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87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88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7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8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0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94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5.png"/><Relationship Id="rId5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so\OneDrive\Downloads\Documents\Modelos%20Personalizados%20do%20Office\Digital%20Twin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Digital Twin</Template>
  <TotalTime>17</TotalTime>
  <Pages>3</Pages>
  <Words>1000</Words>
  <Characters>5401</Characters>
  <Application>Microsoft Office Word</Application>
  <DocSecurity>0</DocSecurity>
  <Lines>45</Lines>
  <Paragraphs>12</Paragraphs>
  <ScaleCrop>false</ScaleCrop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R. Melo</dc:creator>
  <cp:keywords/>
  <dc:description/>
  <cp:lastModifiedBy>Wilson R. Melo</cp:lastModifiedBy>
  <cp:revision>3</cp:revision>
  <dcterms:created xsi:type="dcterms:W3CDTF">2024-11-07T20:23:00Z</dcterms:created>
  <dcterms:modified xsi:type="dcterms:W3CDTF">2024-11-07T20:47:00Z</dcterms:modified>
</cp:coreProperties>
</file>