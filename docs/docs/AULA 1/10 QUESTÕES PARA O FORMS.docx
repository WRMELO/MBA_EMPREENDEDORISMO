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3B628E" w14:textId="77777777" w:rsidR="00641774" w:rsidRPr="00641774" w:rsidRDefault="00641774" w:rsidP="00641774">
      <w:r w:rsidRPr="00641774">
        <w:t>Entendi sua solicitação. Vou criar 10 questões que abordam as preocupações e riscos mencionados no contexto, considerando os arquétipos descritos. As perguntas serão formuladas de maneira indireta para evitar induzir respostas, usando uma escala de 1 (péssimo) a 5 (ótimo). Aqui estão as questões:</w:t>
      </w:r>
    </w:p>
    <w:p w14:paraId="3340B9DA" w14:textId="77777777" w:rsidR="00641774" w:rsidRPr="00641774" w:rsidRDefault="00641774" w:rsidP="00641774">
      <w:pPr>
        <w:numPr>
          <w:ilvl w:val="0"/>
          <w:numId w:val="1"/>
        </w:numPr>
      </w:pPr>
      <w:r w:rsidRPr="00641774">
        <w:t>Como você avalia o potencial de otimização operacional através da implementação de tecnologias avançadas na usina? (1 - Péssimo, 2 - Ruim, 3 - Regular, 4 - Bom, 5 - Ótimo)</w:t>
      </w:r>
    </w:p>
    <w:p w14:paraId="5526B8FC" w14:textId="77777777" w:rsidR="00641774" w:rsidRPr="00641774" w:rsidRDefault="00641774" w:rsidP="00641774">
      <w:pPr>
        <w:numPr>
          <w:ilvl w:val="0"/>
          <w:numId w:val="1"/>
        </w:numPr>
      </w:pPr>
      <w:r w:rsidRPr="00641774">
        <w:t>Qual sua percepção sobre a capacidade atual da equipe em lidar com sistemas automatizados de alta complexidade? (1 - Péssimo, 2 - Ruim, 3 - Regular, 4 - Bom, 5 - Ótimo)</w:t>
      </w:r>
    </w:p>
    <w:p w14:paraId="49937EC0" w14:textId="77777777" w:rsidR="00641774" w:rsidRPr="00641774" w:rsidRDefault="00641774" w:rsidP="00641774">
      <w:pPr>
        <w:numPr>
          <w:ilvl w:val="0"/>
          <w:numId w:val="1"/>
        </w:numPr>
      </w:pPr>
      <w:r w:rsidRPr="00641774">
        <w:t>Como você classificaria o nível de preparo da empresa para enfrentar potenciais ameaças cibernéticas? (1 - Péssimo, 2 - Ruim, 3 - Regular, 4 - Bom, 5 - Ótimo)</w:t>
      </w:r>
    </w:p>
    <w:p w14:paraId="3A727879" w14:textId="77777777" w:rsidR="00641774" w:rsidRPr="00641774" w:rsidRDefault="00641774" w:rsidP="00641774">
      <w:pPr>
        <w:numPr>
          <w:ilvl w:val="0"/>
          <w:numId w:val="1"/>
        </w:numPr>
      </w:pPr>
      <w:r w:rsidRPr="00641774">
        <w:t>Em sua opinião, qual o grau de maturidade das tecnologias de IA e aprendizado de máquina para aplicação em operações críticas da usina? (1 - Péssimo, 2 - Ruim, 3 - Regular, 4 - Bom, 5 - Ótimo)</w:t>
      </w:r>
    </w:p>
    <w:p w14:paraId="548482F0" w14:textId="77777777" w:rsidR="00641774" w:rsidRPr="00641774" w:rsidRDefault="00641774" w:rsidP="00641774">
      <w:pPr>
        <w:numPr>
          <w:ilvl w:val="0"/>
          <w:numId w:val="1"/>
        </w:numPr>
      </w:pPr>
      <w:r w:rsidRPr="00641774">
        <w:t>Como você avalia o potencial de retorno financeiro a longo prazo de investimentos em tecnologias avançadas para a usina? (1 - Péssimo, 2 - Ruim, 3 - Regular, 4 - Bom, 5 - Ótimo)</w:t>
      </w:r>
    </w:p>
    <w:p w14:paraId="7AA007E0" w14:textId="77777777" w:rsidR="00641774" w:rsidRPr="00641774" w:rsidRDefault="00641774" w:rsidP="00641774">
      <w:pPr>
        <w:numPr>
          <w:ilvl w:val="0"/>
          <w:numId w:val="1"/>
        </w:numPr>
      </w:pPr>
      <w:r w:rsidRPr="00641774">
        <w:t>Qual sua percepção sobre a capacidade da empresa em manter e atualizar sistemas tecnológicos complexos de forma sustentável? (1 - Péssimo, 2 - Ruim, 3 - Regular, 4 - Bom, 5 - Ótimo)</w:t>
      </w:r>
    </w:p>
    <w:p w14:paraId="685B22A5" w14:textId="77777777" w:rsidR="00641774" w:rsidRPr="00641774" w:rsidRDefault="00641774" w:rsidP="00641774">
      <w:pPr>
        <w:numPr>
          <w:ilvl w:val="0"/>
          <w:numId w:val="1"/>
        </w:numPr>
      </w:pPr>
      <w:r w:rsidRPr="00641774">
        <w:t>Como você classificaria o equilíbrio atual entre automação e supervisão humana nas operações da usina? (1 - Péssimo, 2 - Ruim, 3 - Regular, 4 - Bom, 5 - Ótimo)</w:t>
      </w:r>
    </w:p>
    <w:p w14:paraId="0B4D00F7" w14:textId="77777777" w:rsidR="00641774" w:rsidRPr="00641774" w:rsidRDefault="00641774" w:rsidP="00641774">
      <w:pPr>
        <w:numPr>
          <w:ilvl w:val="0"/>
          <w:numId w:val="1"/>
        </w:numPr>
      </w:pPr>
      <w:r w:rsidRPr="00641774">
        <w:t>Em sua opinião, qual o nível de adaptabilidade da cultura organizacional para incorporar mudanças tecnológicas significativas? (1 - Péssimo, 2 - Ruim, 3 - Regular, 4 - Bom, 5 - Ótimo)</w:t>
      </w:r>
    </w:p>
    <w:p w14:paraId="242AC239" w14:textId="77777777" w:rsidR="00641774" w:rsidRPr="00641774" w:rsidRDefault="00641774" w:rsidP="00641774">
      <w:pPr>
        <w:numPr>
          <w:ilvl w:val="0"/>
          <w:numId w:val="1"/>
        </w:numPr>
      </w:pPr>
      <w:r w:rsidRPr="00641774">
        <w:t>Como você avalia a capacidade atual dos sistemas em prever e prevenir falhas operacionais críticas? (1 - Péssimo, 2 - Ruim, 3 - Regular, 4 - Bom, 5 - Ótimo)</w:t>
      </w:r>
    </w:p>
    <w:p w14:paraId="1769CAEB" w14:textId="77777777" w:rsidR="00641774" w:rsidRPr="00641774" w:rsidRDefault="00641774" w:rsidP="00641774">
      <w:pPr>
        <w:numPr>
          <w:ilvl w:val="0"/>
          <w:numId w:val="1"/>
        </w:numPr>
      </w:pPr>
      <w:r w:rsidRPr="00641774">
        <w:t>Qual sua percepção sobre o impacto potencial da implementação de um gêmeo digital na eficiência operacional da usina? (1 - Péssimo, 2 - Ruim, 3 - Regular, 4 - Bom, 5 - Ótimo)</w:t>
      </w:r>
    </w:p>
    <w:p w14:paraId="509A546A" w14:textId="77777777" w:rsidR="00641774" w:rsidRPr="00641774" w:rsidRDefault="00641774" w:rsidP="00641774">
      <w:r w:rsidRPr="00641774">
        <w:t>Estas questões foram formuladas para abordar indiretamente as preocupações e riscos mencionados, permitindo que os respondentes expressem suas opiniões sem serem induzidos a respostas específicas. As perguntas cobrem temas como segurança cibernética, retorno sobre investimento, maturidade tecnológica, equilíbrio entre automação e supervisão humana, adaptabilidade organizacional e eficiência operacional.</w:t>
      </w:r>
    </w:p>
    <w:p w14:paraId="5403E29C" w14:textId="77777777" w:rsidR="00930BD6" w:rsidRDefault="00930BD6"/>
    <w:sectPr w:rsidR="00930BD6">
      <w:headerReference w:type="default" r:id="rId7"/>
      <w:footerReference w:type="default" r:id="rId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B1E5C2" w14:textId="77777777" w:rsidR="00641774" w:rsidRDefault="00641774" w:rsidP="001338BE">
      <w:pPr>
        <w:spacing w:after="0" w:line="240" w:lineRule="auto"/>
      </w:pPr>
      <w:r>
        <w:separator/>
      </w:r>
    </w:p>
  </w:endnote>
  <w:endnote w:type="continuationSeparator" w:id="0">
    <w:p w14:paraId="0658BB42" w14:textId="77777777" w:rsidR="00641774" w:rsidRDefault="00641774" w:rsidP="001338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ExtraBold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53927231"/>
      <w:docPartObj>
        <w:docPartGallery w:val="Page Numbers (Bottom of Page)"/>
        <w:docPartUnique/>
      </w:docPartObj>
    </w:sdtPr>
    <w:sdtEndPr/>
    <w:sdtContent>
      <w:p w14:paraId="10FE54F0" w14:textId="77777777" w:rsidR="001338BE" w:rsidRDefault="001338BE">
        <w:pPr>
          <w:pStyle w:val="Rodap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4384" behindDoc="0" locked="0" layoutInCell="1" allowOverlap="1" wp14:anchorId="5B581B70" wp14:editId="5E21789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18465" cy="438150"/>
                  <wp:effectExtent l="0" t="0" r="635" b="0"/>
                  <wp:wrapNone/>
                  <wp:docPr id="161592367" name="Agrupar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</wpg:grpSpPr>
                        <wps:wsp>
                          <wps:cNvPr id="1950740424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0224329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4849869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1B4D8F" w14:textId="77777777" w:rsidR="001338BE" w:rsidRDefault="001338BE">
                                <w:pPr>
                                  <w:pStyle w:val="Rodap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B581B70" id="Agrupar 2" o:spid="_x0000_s1026" style="position:absolute;margin-left:0;margin-top:0;width:32.95pt;height:34.5pt;z-index:251664384;mso-position-horizontal:center;mso-position-horizontal-relative:right-margin-area;mso-position-vertical:center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">
                  <v:rect id="Rectangle 53" o:spid="_x0000_s1027" style="position:absolute;left:831;top:14552;width:512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" fillcolor="#943634" strokecolor="#943634"/>
                  <v:rect id="Rectangle 54" o:spid="_x0000_s1028" style="position:absolute;left:831;top:15117;width:512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" fillcolor="#943634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29" type="#_x0000_t202" style="position:absolute;left:726;top:14496;width:659;height:69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" filled="f" stroked="f">
                    <v:textbox inset="4.32pt,0,4.32pt,0">
                      <w:txbxContent>
                        <w:p w14:paraId="451B4D8F" w14:textId="77777777" w:rsidR="001338BE" w:rsidRDefault="001338BE">
                          <w:pPr>
                            <w:pStyle w:val="Rodap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CB8032" w14:textId="77777777" w:rsidR="00641774" w:rsidRDefault="00641774" w:rsidP="001338BE">
      <w:pPr>
        <w:spacing w:after="0" w:line="240" w:lineRule="auto"/>
      </w:pPr>
      <w:r>
        <w:separator/>
      </w:r>
    </w:p>
  </w:footnote>
  <w:footnote w:type="continuationSeparator" w:id="0">
    <w:p w14:paraId="49582992" w14:textId="77777777" w:rsidR="00641774" w:rsidRDefault="00641774" w:rsidP="001338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4EFAA4" w14:textId="77777777" w:rsidR="001338BE" w:rsidRPr="001338BE" w:rsidRDefault="001338BE" w:rsidP="001338BE">
    <w:pPr>
      <w:pStyle w:val="Cabealho"/>
      <w:jc w:val="center"/>
      <w:rPr>
        <w:rFonts w:ascii="Aptos ExtraBold" w:hAnsi="Aptos ExtraBold"/>
        <w:sz w:val="24"/>
        <w:szCs w:val="24"/>
      </w:rPr>
    </w:pPr>
    <w:r w:rsidRPr="001338BE">
      <w:rPr>
        <w:rFonts w:ascii="Aptos ExtraBold" w:hAnsi="Aptos ExtraBold"/>
        <w:b/>
        <w:bCs/>
        <w:noProof/>
        <w:color w:val="000000"/>
        <w:sz w:val="24"/>
        <w:szCs w:val="24"/>
      </w:rPr>
      <w:drawing>
        <wp:anchor distT="0" distB="0" distL="114300" distR="114300" simplePos="0" relativeHeight="251660288" behindDoc="1" locked="0" layoutInCell="1" allowOverlap="1" wp14:anchorId="62C64BEB" wp14:editId="6C5B4FC2">
          <wp:simplePos x="0" y="0"/>
          <wp:positionH relativeFrom="leftMargin">
            <wp:align>right</wp:align>
          </wp:positionH>
          <wp:positionV relativeFrom="paragraph">
            <wp:posOffset>-276613</wp:posOffset>
          </wp:positionV>
          <wp:extent cx="595423" cy="595423"/>
          <wp:effectExtent l="0" t="0" r="0" b="0"/>
          <wp:wrapTight wrapText="bothSides">
            <wp:wrapPolygon edited="0">
              <wp:start x="0" y="0"/>
              <wp:lineTo x="0" y="20747"/>
              <wp:lineTo x="20747" y="20747"/>
              <wp:lineTo x="20747" y="0"/>
              <wp:lineTo x="0" y="0"/>
            </wp:wrapPolygon>
          </wp:wrapTight>
          <wp:docPr id="828829646" name="Imagem 1" descr="Fundo preto com letras brancas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8829646" name="Imagem 1" descr="Fundo preto com letras brancas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5423" cy="59542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Pr="001338BE">
      <w:rPr>
        <w:rFonts w:ascii="Aptos ExtraBold" w:hAnsi="Aptos ExtraBold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60FBA12" wp14:editId="2461E9EE">
              <wp:simplePos x="0" y="0"/>
              <wp:positionH relativeFrom="rightMargin">
                <wp:align>left</wp:align>
              </wp:positionH>
              <wp:positionV relativeFrom="paragraph">
                <wp:posOffset>-268605</wp:posOffset>
              </wp:positionV>
              <wp:extent cx="850604" cy="510363"/>
              <wp:effectExtent l="0" t="0" r="6985" b="4445"/>
              <wp:wrapNone/>
              <wp:docPr id="5" name="Agrupar 4">
                <a:extLst xmlns:a="http://schemas.openxmlformats.org/drawingml/2006/main">
                  <a:ext uri="{FF2B5EF4-FFF2-40B4-BE49-F238E27FC236}">
                    <a16:creationId xmlns:a16="http://schemas.microsoft.com/office/drawing/2014/main" id="{6760BD0A-5583-6782-AB6B-BAE9E596B8C6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50604" cy="510363"/>
                        <a:chOff x="0" y="0"/>
                        <a:chExt cx="6109783" cy="3688718"/>
                      </a:xfrm>
                    </wpg:grpSpPr>
                    <pic:pic xmlns:pic="http://schemas.openxmlformats.org/drawingml/2006/picture">
                      <pic:nvPicPr>
                        <pic:cNvPr id="1680508727" name="Imagem 1680508727" descr="Uma imagem contendo no interior, computador, mesa, aceso&#10;&#10;Descrição gerada automaticamente">
                          <a:extLst>
                            <a:ext uri="{FF2B5EF4-FFF2-40B4-BE49-F238E27FC236}">
                              <a16:creationId xmlns:a16="http://schemas.microsoft.com/office/drawing/2014/main" id="{3F388E44-EC07-E97F-917F-686693D1F5EA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3">
                                  <a14:imgEffect>
                                    <a14:sharpenSoften amount="100000"/>
                                  </a14:imgEffect>
                                  <a14:imgEffect>
                                    <a14:brightnessContrast bright="20000" contrast="-4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09783" cy="232886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70820676" name="Imagem 1970820676" descr="Uma imagem contendo Forma&#10;&#10;Descrição gerada automaticamente">
                          <a:extLst>
                            <a:ext uri="{FF2B5EF4-FFF2-40B4-BE49-F238E27FC236}">
                              <a16:creationId xmlns:a16="http://schemas.microsoft.com/office/drawing/2014/main" id="{B4A90962-9C08-6E51-3901-A9780C8DCFA0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449" t="22867" r="4275" b="17378"/>
                        <a:stretch/>
                      </pic:blipFill>
                      <pic:spPr bwMode="auto">
                        <a:xfrm>
                          <a:off x="0" y="2328861"/>
                          <a:ext cx="6109782" cy="135985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8235430" id="Agrupar 4" o:spid="_x0000_s1026" style="position:absolute;margin-left:0;margin-top:-21.15pt;width:67pt;height:40.2pt;z-index:251662336;mso-position-horizontal:left;mso-position-horizontal-relative:right-margin-area;mso-width-relative:margin;mso-height-relative:margin" coordsize="61097,36887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1680508727" o:spid="_x0000_s1027" type="#_x0000_t75" alt="Uma imagem contendo no interior, computador, mesa, aceso&#10;&#10;Descrição gerada automaticamente" style="position:absolute;width:61097;height:23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">
                <v:imagedata r:id="rId5" o:title="Uma imagem contendo no interior, computador, mesa, aceso&#10;&#10;Descrição gerada automaticamente"/>
              </v:shape>
              <v:shape id="Imagem 1970820676" o:spid="_x0000_s1028" type="#_x0000_t75" alt="Uma imagem contendo Forma&#10;&#10;Descrição gerada automaticamente" style="position:absolute;top:23288;width:61097;height:13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">
                <v:imagedata r:id="rId6" o:title="Uma imagem contendo Forma&#10;&#10;Descrição gerada automaticamente" croptop="14986f" cropbottom="11389f" cropleft="1605f" cropright="2802f"/>
              </v:shape>
              <w10:wrap anchorx="margin"/>
            </v:group>
          </w:pict>
        </mc:Fallback>
      </mc:AlternateContent>
    </w:r>
    <w:r w:rsidRPr="001338BE">
      <w:rPr>
        <w:rFonts w:ascii="Aptos ExtraBold" w:hAnsi="Aptos ExtraBold"/>
        <w:sz w:val="24"/>
        <w:szCs w:val="24"/>
      </w:rPr>
      <w:t>DESENVOLVIMENTO DE UM GÊMEO DIGITAL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09283A"/>
    <w:multiLevelType w:val="multilevel"/>
    <w:tmpl w:val="DE32B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217395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774"/>
    <w:rsid w:val="001338BE"/>
    <w:rsid w:val="00221C53"/>
    <w:rsid w:val="002E762C"/>
    <w:rsid w:val="003809A2"/>
    <w:rsid w:val="00641774"/>
    <w:rsid w:val="00930BD6"/>
    <w:rsid w:val="00A83E26"/>
    <w:rsid w:val="00AC5EAF"/>
    <w:rsid w:val="00AF416D"/>
    <w:rsid w:val="00FC1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FFC431"/>
  <w15:chartTrackingRefBased/>
  <w15:docId w15:val="{9582E9CC-E542-4AA7-A215-5DF55CFB2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338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338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338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338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338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338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338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338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338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338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338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338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338B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338B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338B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338B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338B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338B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338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338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338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338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338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338B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338B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338B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338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338B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338BE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1338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338BE"/>
  </w:style>
  <w:style w:type="paragraph" w:styleId="Rodap">
    <w:name w:val="footer"/>
    <w:basedOn w:val="Normal"/>
    <w:link w:val="RodapChar"/>
    <w:uiPriority w:val="99"/>
    <w:unhideWhenUsed/>
    <w:rsid w:val="001338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338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226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5.png"/><Relationship Id="rId5" Type="http://schemas.openxmlformats.org/officeDocument/2006/relationships/image" Target="media/image4.png"/><Relationship Id="rId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lso\OneDrive\Downloads\Documents\Modelos%20Personalizados%20do%20Office\Digital%20Twin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Digital Twin</Template>
  <TotalTime>1</TotalTime>
  <Pages>1</Pages>
  <Words>380</Words>
  <Characters>2055</Characters>
  <Application>Microsoft Office Word</Application>
  <DocSecurity>0</DocSecurity>
  <Lines>17</Lines>
  <Paragraphs>4</Paragraphs>
  <ScaleCrop>false</ScaleCrop>
  <Company/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R. Melo</dc:creator>
  <cp:keywords/>
  <dc:description/>
  <cp:lastModifiedBy>Wilson R. Melo</cp:lastModifiedBy>
  <cp:revision>1</cp:revision>
  <dcterms:created xsi:type="dcterms:W3CDTF">2024-11-07T21:06:00Z</dcterms:created>
  <dcterms:modified xsi:type="dcterms:W3CDTF">2024-11-07T21:07:00Z</dcterms:modified>
</cp:coreProperties>
</file>