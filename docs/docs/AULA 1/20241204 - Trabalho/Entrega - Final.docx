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4F7F22" w14:textId="77777777" w:rsidR="00930BD6" w:rsidRDefault="00930BD6"/>
    <w:p w14:paraId="3A753058" w14:textId="77777777" w:rsidR="00374E47" w:rsidRPr="00374E47" w:rsidRDefault="00374E47" w:rsidP="00374E47">
      <w:r w:rsidRPr="00374E47">
        <w:rPr>
          <w:b/>
          <w:bCs/>
        </w:rPr>
        <w:t>Título do Projeto:</w:t>
      </w:r>
      <w:r w:rsidRPr="00374E47">
        <w:t xml:space="preserve"> Desenvolvimento de Gêmeo Digital para Caldeira CFB de 350 MW</w:t>
      </w:r>
    </w:p>
    <w:p w14:paraId="15B33398" w14:textId="77777777" w:rsidR="00391B2B" w:rsidRDefault="00374E47" w:rsidP="00374E47">
      <w:r w:rsidRPr="00374E47">
        <w:rPr>
          <w:b/>
          <w:bCs/>
        </w:rPr>
        <w:t>Cliente:</w:t>
      </w:r>
      <w:r w:rsidRPr="00374E47">
        <w:t xml:space="preserve"> Energia Seival (Nome Fantasia)</w:t>
      </w:r>
    </w:p>
    <w:p w14:paraId="08A3CBD1" w14:textId="16F6C3FC" w:rsidR="00374E47" w:rsidRPr="00374E47" w:rsidRDefault="00391B2B" w:rsidP="00374E47">
      <w:r w:rsidRPr="00391B2B">
        <w:rPr>
          <w:b/>
          <w:bCs/>
        </w:rPr>
        <w:t>Autor</w:t>
      </w:r>
      <w:r w:rsidR="00374E47" w:rsidRPr="00374E47">
        <w:rPr>
          <w:b/>
          <w:bCs/>
        </w:rPr>
        <w:t>:</w:t>
      </w:r>
      <w:r w:rsidR="00374E47" w:rsidRPr="00374E47">
        <w:t xml:space="preserve"> </w:t>
      </w:r>
      <w:r>
        <w:t>Wilson R. Melo – RM357053</w:t>
      </w:r>
    </w:p>
    <w:p w14:paraId="0ECED869" w14:textId="77777777" w:rsidR="00374E47" w:rsidRPr="00374E47" w:rsidRDefault="00374E47" w:rsidP="00374E47">
      <w:pPr>
        <w:rPr>
          <w:b/>
          <w:bCs/>
        </w:rPr>
      </w:pPr>
      <w:r w:rsidRPr="00374E47">
        <w:rPr>
          <w:b/>
          <w:bCs/>
        </w:rPr>
        <w:t>Aviso de Confidencialidade</w:t>
      </w:r>
    </w:p>
    <w:p w14:paraId="3050F290" w14:textId="77777777" w:rsidR="00374E47" w:rsidRPr="00374E47" w:rsidRDefault="00374E47" w:rsidP="00374E47">
      <w:r w:rsidRPr="00374E47">
        <w:t xml:space="preserve">Este documento é parte de um projeto desenvolvido sob acordo de confidencialidade e exclusividade firmado entre as partes. O uso para apresentação acadêmica já está previsto no próprio contrato, respeitando todas as cláusulas de confidencialidade. Por razões de confidencialidade, o cliente será referenciado como </w:t>
      </w:r>
      <w:r w:rsidRPr="00374E47">
        <w:rPr>
          <w:b/>
          <w:bCs/>
        </w:rPr>
        <w:t>Energia Seival</w:t>
      </w:r>
      <w:r w:rsidRPr="00374E47">
        <w:t xml:space="preserve"> ao longo deste documento, preservando a anonimidade conforme estabelecido no acordo firmado. Todas as informações apresentadas são confidenciais e qualquer uso não autorizado ou divulgação indevida está sujeito às penalidades previstas no contrato.</w:t>
      </w:r>
    </w:p>
    <w:p w14:paraId="2C763D8E" w14:textId="77777777" w:rsidR="00374E47" w:rsidRPr="00374E47" w:rsidRDefault="00374E47" w:rsidP="00374E47">
      <w:pPr>
        <w:rPr>
          <w:b/>
          <w:bCs/>
        </w:rPr>
      </w:pPr>
      <w:r w:rsidRPr="00374E47">
        <w:rPr>
          <w:b/>
          <w:bCs/>
        </w:rPr>
        <w:t>1. Problema do Cliente</w:t>
      </w:r>
    </w:p>
    <w:p w14:paraId="4F242FC0" w14:textId="77777777" w:rsidR="00374E47" w:rsidRPr="00374E47" w:rsidRDefault="00374E47" w:rsidP="00374E47">
      <w:r w:rsidRPr="00374E47">
        <w:t xml:space="preserve">A Energia Seival enfrenta dificuldades em </w:t>
      </w:r>
      <w:r w:rsidRPr="00374E47">
        <w:rPr>
          <w:b/>
          <w:bCs/>
        </w:rPr>
        <w:t>otimizar a operação e manutenção de uma caldeira CFB de 350 MW</w:t>
      </w:r>
      <w:r w:rsidRPr="00374E47">
        <w:t xml:space="preserve"> devido à complexidade dos processos e variáveis envolvidas. O problema está relacionado ao </w:t>
      </w:r>
      <w:r w:rsidRPr="00374E47">
        <w:rPr>
          <w:b/>
          <w:bCs/>
        </w:rPr>
        <w:t>controle preciso de eficiência, confiabilidade e segurança da caldeira</w:t>
      </w:r>
      <w:r w:rsidRPr="00374E47">
        <w:t xml:space="preserve">, além de minimizar custos operacionais e paradas não planejadas. Atualmente, há uma lacuna no monitoramento em tempo real e na previsão dos comportamentos da caldeira, o que leva a </w:t>
      </w:r>
      <w:r w:rsidRPr="00374E47">
        <w:rPr>
          <w:b/>
          <w:bCs/>
        </w:rPr>
        <w:t>decisões baseadas em dados históricos limitados</w:t>
      </w:r>
      <w:r w:rsidRPr="00374E47">
        <w:t xml:space="preserve"> e sem insights preditivos robustos.</w:t>
      </w:r>
    </w:p>
    <w:p w14:paraId="3A48B74F" w14:textId="77777777" w:rsidR="00374E47" w:rsidRPr="00374E47" w:rsidRDefault="00374E47" w:rsidP="00374E47">
      <w:pPr>
        <w:rPr>
          <w:b/>
          <w:bCs/>
        </w:rPr>
      </w:pPr>
      <w:r w:rsidRPr="00374E47">
        <w:rPr>
          <w:b/>
          <w:bCs/>
        </w:rPr>
        <w:t>2. Contexto do Cliente e da Caldeira CFB</w:t>
      </w:r>
    </w:p>
    <w:p w14:paraId="12AD3462" w14:textId="77777777" w:rsidR="00374E47" w:rsidRPr="00374E47" w:rsidRDefault="00374E47" w:rsidP="00374E47">
      <w:r w:rsidRPr="00374E47">
        <w:t>A caldeira CFB (Circulating Fluidized Bed) de 350 MW é um componente crítico da planta de geração de energia da Energia Seival. Esse tipo de caldeira é amplamente utilizado por sua capacidade de queimar uma ampla variedade de combustíveis com alta eficiência e baixas emissões. No entanto, a operação dessas caldeiras envolve a gestão de várias variáveis simultâneas, como temperatura, fluxo de ar, pressão e qualidade do combustível, o que torna o controle e a otimização extremamente desafiadores.</w:t>
      </w:r>
    </w:p>
    <w:p w14:paraId="19BF4F8C" w14:textId="77777777" w:rsidR="00374E47" w:rsidRPr="00374E47" w:rsidRDefault="00374E47" w:rsidP="00374E47">
      <w:r w:rsidRPr="00374E47">
        <w:t>Os operadores enfrentam constantes desafios para manter a caldeira funcionando de forma eficiente e segura, uma vez que pequenas variações em qualquer um desses parâmetros podem impactar negativamente a eficiência e a segurança. Além disso, as condições de operação podem mudar rapidamente devido a fatores como variações no combustível ou condições externas, exigindo ajustes rápidos e precisos que nem sempre são fáceis de implementar.</w:t>
      </w:r>
    </w:p>
    <w:p w14:paraId="5B5B6D53" w14:textId="77777777" w:rsidR="00374E47" w:rsidRPr="00374E47" w:rsidRDefault="00374E47" w:rsidP="00374E47">
      <w:pPr>
        <w:rPr>
          <w:b/>
          <w:bCs/>
        </w:rPr>
      </w:pPr>
      <w:r w:rsidRPr="00374E47">
        <w:rPr>
          <w:b/>
          <w:bCs/>
        </w:rPr>
        <w:t>3. Necessidade de uma Solução Inovadora</w:t>
      </w:r>
    </w:p>
    <w:p w14:paraId="5D7DDD38" w14:textId="77777777" w:rsidR="00374E47" w:rsidRPr="00374E47" w:rsidRDefault="00374E47" w:rsidP="00374E47">
      <w:r w:rsidRPr="00374E47">
        <w:t>Diante desses desafios, a Energia Seival necessita de uma solução inovadora que permita melhorar o controle operacional e aumentar a previsibilidade do desempenho da caldeira. A solução deve permitir não apenas reagir a eventos à medida que eles ocorrem, mas também antecipar problemas e otimizar os parâmetros operacionais antes que eles comprometam a performance.</w:t>
      </w:r>
    </w:p>
    <w:p w14:paraId="409CA5E7" w14:textId="77777777" w:rsidR="00374E47" w:rsidRPr="00374E47" w:rsidRDefault="00374E47" w:rsidP="00374E47">
      <w:pPr>
        <w:rPr>
          <w:b/>
          <w:bCs/>
        </w:rPr>
      </w:pPr>
      <w:r w:rsidRPr="00374E47">
        <w:rPr>
          <w:b/>
          <w:bCs/>
        </w:rPr>
        <w:t>4. Solução Proposta: Gêmeo Digital</w:t>
      </w:r>
    </w:p>
    <w:p w14:paraId="549572B9" w14:textId="77777777" w:rsidR="00374E47" w:rsidRPr="00374E47" w:rsidRDefault="00374E47" w:rsidP="00374E47">
      <w:r w:rsidRPr="00374E47">
        <w:lastRenderedPageBreak/>
        <w:t xml:space="preserve">A criação de um </w:t>
      </w:r>
      <w:r w:rsidRPr="00374E47">
        <w:rPr>
          <w:b/>
          <w:bCs/>
        </w:rPr>
        <w:t>gêmeo digital</w:t>
      </w:r>
      <w:r w:rsidRPr="00374E47">
        <w:t xml:space="preserve"> da caldeira permitirá simular diferentes condições operacionais e cenários, oferecendo à Energia Seival a possibilidade de:</w:t>
      </w:r>
    </w:p>
    <w:p w14:paraId="045EFAF4" w14:textId="77777777" w:rsidR="00374E47" w:rsidRPr="00374E47" w:rsidRDefault="00374E47" w:rsidP="00374E47">
      <w:pPr>
        <w:numPr>
          <w:ilvl w:val="0"/>
          <w:numId w:val="1"/>
        </w:numPr>
      </w:pPr>
      <w:r w:rsidRPr="00374E47">
        <w:rPr>
          <w:b/>
          <w:bCs/>
        </w:rPr>
        <w:t>Analisar e prever comportamentos</w:t>
      </w:r>
      <w:r w:rsidRPr="00374E47">
        <w:t xml:space="preserve"> em condições variadas;</w:t>
      </w:r>
    </w:p>
    <w:p w14:paraId="4ACE0AA7" w14:textId="77777777" w:rsidR="00374E47" w:rsidRPr="00374E47" w:rsidRDefault="00374E47" w:rsidP="00374E47">
      <w:pPr>
        <w:numPr>
          <w:ilvl w:val="0"/>
          <w:numId w:val="1"/>
        </w:numPr>
      </w:pPr>
      <w:r w:rsidRPr="00374E47">
        <w:rPr>
          <w:b/>
          <w:bCs/>
        </w:rPr>
        <w:t>Reduzir custos de manutenção</w:t>
      </w:r>
      <w:r w:rsidRPr="00374E47">
        <w:t xml:space="preserve"> por meio de análises preditivas;</w:t>
      </w:r>
    </w:p>
    <w:p w14:paraId="5D7B825B" w14:textId="77777777" w:rsidR="00374E47" w:rsidRPr="00374E47" w:rsidRDefault="00374E47" w:rsidP="00374E47">
      <w:pPr>
        <w:numPr>
          <w:ilvl w:val="0"/>
          <w:numId w:val="1"/>
        </w:numPr>
      </w:pPr>
      <w:r w:rsidRPr="00374E47">
        <w:rPr>
          <w:b/>
          <w:bCs/>
        </w:rPr>
        <w:t>Evitar paradas não planejadas</w:t>
      </w:r>
      <w:r w:rsidRPr="00374E47">
        <w:t>, aumentando a confiabilidade e segurança da operação;</w:t>
      </w:r>
    </w:p>
    <w:p w14:paraId="6644C728" w14:textId="77777777" w:rsidR="00374E47" w:rsidRPr="00374E47" w:rsidRDefault="00374E47" w:rsidP="00374E47">
      <w:pPr>
        <w:numPr>
          <w:ilvl w:val="0"/>
          <w:numId w:val="1"/>
        </w:numPr>
      </w:pPr>
      <w:r w:rsidRPr="00374E47">
        <w:rPr>
          <w:b/>
          <w:bCs/>
        </w:rPr>
        <w:t>Identificar falhas e oportunidades de melhoria</w:t>
      </w:r>
      <w:r w:rsidRPr="00374E47">
        <w:t xml:space="preserve"> na operação em tempo real.</w:t>
      </w:r>
    </w:p>
    <w:p w14:paraId="77992B29" w14:textId="77777777" w:rsidR="00374E47" w:rsidRPr="00374E47" w:rsidRDefault="00374E47" w:rsidP="00374E47">
      <w:r w:rsidRPr="00374E47">
        <w:t xml:space="preserve">Com essa solução, a Energia Seival espera ter </w:t>
      </w:r>
      <w:r w:rsidRPr="00374E47">
        <w:rPr>
          <w:b/>
          <w:bCs/>
        </w:rPr>
        <w:t>um ambiente seguro para testes e otimizações</w:t>
      </w:r>
      <w:r w:rsidRPr="00374E47">
        <w:t>, onde seja possível ajustar parâmetros e validar estratégias de operação, sem risco para a operação real.</w:t>
      </w:r>
    </w:p>
    <w:p w14:paraId="4A19B7BC" w14:textId="77777777" w:rsidR="00374E47" w:rsidRPr="00374E47" w:rsidRDefault="00374E47" w:rsidP="00374E47">
      <w:pPr>
        <w:rPr>
          <w:b/>
          <w:bCs/>
        </w:rPr>
      </w:pPr>
      <w:r w:rsidRPr="00374E47">
        <w:rPr>
          <w:b/>
          <w:bCs/>
        </w:rPr>
        <w:t>5. Benefícios Esperados</w:t>
      </w:r>
    </w:p>
    <w:p w14:paraId="57AA7A3E" w14:textId="77777777" w:rsidR="00374E47" w:rsidRPr="00374E47" w:rsidRDefault="00374E47" w:rsidP="00374E47">
      <w:r w:rsidRPr="00374E47">
        <w:t>A implementação do gêmeo digital trará uma série de benefícios à Energia Seival, incluindo:</w:t>
      </w:r>
    </w:p>
    <w:p w14:paraId="42207949" w14:textId="77777777" w:rsidR="00374E47" w:rsidRPr="00374E47" w:rsidRDefault="00374E47" w:rsidP="00374E47">
      <w:pPr>
        <w:numPr>
          <w:ilvl w:val="0"/>
          <w:numId w:val="2"/>
        </w:numPr>
      </w:pPr>
      <w:r w:rsidRPr="00374E47">
        <w:rPr>
          <w:b/>
          <w:bCs/>
        </w:rPr>
        <w:t>Melhoria na Eficiência Operacional</w:t>
      </w:r>
      <w:r w:rsidRPr="00374E47">
        <w:t>: Com a capacidade de simular e prever cenários, os operadores poderão ajustar os parâmetros da caldeira para otimizar o consumo de combustível e maximizar a eficiência.</w:t>
      </w:r>
    </w:p>
    <w:p w14:paraId="72D9BA69" w14:textId="77777777" w:rsidR="00374E47" w:rsidRPr="00374E47" w:rsidRDefault="00374E47" w:rsidP="00374E47">
      <w:pPr>
        <w:numPr>
          <w:ilvl w:val="0"/>
          <w:numId w:val="2"/>
        </w:numPr>
      </w:pPr>
      <w:r w:rsidRPr="00374E47">
        <w:rPr>
          <w:b/>
          <w:bCs/>
        </w:rPr>
        <w:t>Redução de Custos de Manutenção</w:t>
      </w:r>
      <w:r w:rsidRPr="00374E47">
        <w:t>: A análise preditiva permitirá identificar potenciais falhas antes que elas ocorram, reduzindo o custo de manutenções corretivas e aumentando a vida útil dos componentes.</w:t>
      </w:r>
    </w:p>
    <w:p w14:paraId="25D146A2" w14:textId="77777777" w:rsidR="00374E47" w:rsidRPr="00374E47" w:rsidRDefault="00374E47" w:rsidP="00374E47">
      <w:pPr>
        <w:numPr>
          <w:ilvl w:val="0"/>
          <w:numId w:val="2"/>
        </w:numPr>
      </w:pPr>
      <w:r w:rsidRPr="00374E47">
        <w:rPr>
          <w:b/>
          <w:bCs/>
        </w:rPr>
        <w:t>Aumento da Confiabilidade e Segurança</w:t>
      </w:r>
      <w:r w:rsidRPr="00374E47">
        <w:t>: A previsão de problemas operacionais e a possibilidade de testar soluções em um ambiente simulado garantirão maior segurança e confiabilidade na operação da caldeira.</w:t>
      </w:r>
    </w:p>
    <w:p w14:paraId="688F6B53" w14:textId="77777777" w:rsidR="00374E47" w:rsidRPr="00374E47" w:rsidRDefault="00374E47" w:rsidP="00374E47">
      <w:pPr>
        <w:numPr>
          <w:ilvl w:val="0"/>
          <w:numId w:val="2"/>
        </w:numPr>
      </w:pPr>
      <w:r w:rsidRPr="00374E47">
        <w:rPr>
          <w:b/>
          <w:bCs/>
        </w:rPr>
        <w:t>Ambiente de Treinamento</w:t>
      </w:r>
      <w:r w:rsidRPr="00374E47">
        <w:t>: O gêmeo digital também servirá como uma ferramenta de treinamento para novos operadores, que poderão aprender a lidar com diferentes situações sem risco para a planta real.</w:t>
      </w:r>
    </w:p>
    <w:p w14:paraId="61152B03" w14:textId="77777777" w:rsidR="00374E47" w:rsidRPr="00374E47" w:rsidRDefault="00374E47" w:rsidP="00374E47">
      <w:pPr>
        <w:rPr>
          <w:b/>
          <w:bCs/>
        </w:rPr>
      </w:pPr>
      <w:r w:rsidRPr="00374E47">
        <w:rPr>
          <w:b/>
          <w:bCs/>
        </w:rPr>
        <w:t>6. Comparativo com Sistema Pronto (IZANA)</w:t>
      </w:r>
    </w:p>
    <w:p w14:paraId="04200675" w14:textId="77777777" w:rsidR="00374E47" w:rsidRPr="00374E47" w:rsidRDefault="00374E47" w:rsidP="00374E47">
      <w:r w:rsidRPr="00374E47">
        <w:t>O sistema IZANA é uma solução proprietária da Sumitomo Foster Wheeler (SFW) e é oferecido pela SFW Digital Services. A comparação a seguir foi feita com base na proposta técnica fornecida pela SFW para a Energia Seival.</w:t>
      </w:r>
    </w:p>
    <w:p w14:paraId="5BA46D5A" w14:textId="77777777" w:rsidR="00374E47" w:rsidRPr="00374E47" w:rsidRDefault="00374E47" w:rsidP="00374E47">
      <w:r w:rsidRPr="00374E47">
        <w:t xml:space="preserve">Para avaliar as vantagens do desenvolvimento do gêmeo digital em relação a uma solução pronta oferecida pelo mercado, foi realizada uma comparação entre o gêmeo digital e o </w:t>
      </w:r>
      <w:r w:rsidRPr="00374E47">
        <w:rPr>
          <w:b/>
          <w:bCs/>
        </w:rPr>
        <w:t>Sistema Pronto (IZANA)</w:t>
      </w:r>
      <w:r w:rsidRPr="00374E47">
        <w:t>. Abaixo estão os principais pontos de comparação:</w:t>
      </w:r>
    </w:p>
    <w:p w14:paraId="4E03EE09" w14:textId="77777777" w:rsidR="00374E47" w:rsidRPr="00374E47" w:rsidRDefault="00374E47" w:rsidP="00374E47">
      <w:pPr>
        <w:numPr>
          <w:ilvl w:val="0"/>
          <w:numId w:val="3"/>
        </w:numPr>
      </w:pPr>
      <w:r w:rsidRPr="00374E47">
        <w:rPr>
          <w:b/>
          <w:bCs/>
        </w:rPr>
        <w:t>Funcionalidades</w:t>
      </w:r>
      <w:r w:rsidRPr="00374E47">
        <w:t xml:space="preserve">: Ambos os sistemas oferecem funcionalidades essenciais, como diagnóstico de hot loop, gerenciamento de leito, detecção de vazamentos, e gerenciamento de combustão. No entanto, o gêmeo digital apresenta vantagens como </w:t>
      </w:r>
      <w:r w:rsidRPr="00374E47">
        <w:rPr>
          <w:b/>
          <w:bCs/>
        </w:rPr>
        <w:t>foco em desgaste do revestimento e tubos</w:t>
      </w:r>
      <w:r w:rsidRPr="00374E47">
        <w:t xml:space="preserve">, </w:t>
      </w:r>
      <w:r w:rsidRPr="00374E47">
        <w:rPr>
          <w:b/>
          <w:bCs/>
        </w:rPr>
        <w:t>modelo estatístico baseado em dados históricos</w:t>
      </w:r>
      <w:r w:rsidRPr="00374E47">
        <w:t xml:space="preserve"> e </w:t>
      </w:r>
      <w:r w:rsidRPr="00374E47">
        <w:rPr>
          <w:b/>
          <w:bCs/>
        </w:rPr>
        <w:t>customização específica para a caldeira CFB</w:t>
      </w:r>
      <w:r w:rsidRPr="00374E47">
        <w:t>.</w:t>
      </w:r>
    </w:p>
    <w:p w14:paraId="07CFAF08" w14:textId="77777777" w:rsidR="00374E47" w:rsidRPr="00374E47" w:rsidRDefault="00374E47" w:rsidP="00374E47">
      <w:pPr>
        <w:numPr>
          <w:ilvl w:val="0"/>
          <w:numId w:val="3"/>
        </w:numPr>
      </w:pPr>
      <w:r w:rsidRPr="00374E47">
        <w:rPr>
          <w:b/>
          <w:bCs/>
        </w:rPr>
        <w:t>Flexibilidade e Customização</w:t>
      </w:r>
      <w:r w:rsidRPr="00374E47">
        <w:t xml:space="preserve">: O gêmeo digital permite um desenvolvimento altamente customizado, adaptando-se às necessidades específicas da planta da </w:t>
      </w:r>
      <w:r w:rsidRPr="00374E47">
        <w:lastRenderedPageBreak/>
        <w:t xml:space="preserve">Energia Seival, enquanto o sistema IZANA possui </w:t>
      </w:r>
      <w:r w:rsidRPr="00374E47">
        <w:rPr>
          <w:b/>
          <w:bCs/>
        </w:rPr>
        <w:t>flexibilidade de desenvolvimento limitada</w:t>
      </w:r>
      <w:r w:rsidRPr="00374E47">
        <w:t>.</w:t>
      </w:r>
    </w:p>
    <w:p w14:paraId="457A7EA1" w14:textId="77777777" w:rsidR="00374E47" w:rsidRPr="00374E47" w:rsidRDefault="00374E47" w:rsidP="00374E47">
      <w:pPr>
        <w:numPr>
          <w:ilvl w:val="0"/>
          <w:numId w:val="3"/>
        </w:numPr>
      </w:pPr>
      <w:r w:rsidRPr="00374E47">
        <w:rPr>
          <w:b/>
          <w:bCs/>
        </w:rPr>
        <w:t>Transferência de Conhecimento</w:t>
      </w:r>
      <w:r w:rsidRPr="00374E47">
        <w:t xml:space="preserve">: O </w:t>
      </w:r>
      <w:r w:rsidRPr="00374E47">
        <w:rPr>
          <w:b/>
          <w:bCs/>
        </w:rPr>
        <w:t>Sistema Pronto (IZANA)</w:t>
      </w:r>
      <w:r w:rsidRPr="00374E47">
        <w:t xml:space="preserve"> oferece uma solução pronta com treinamento padronizado e documentação abrangente, facilitando uma transferência de conhecimento inicial rápida, mas limitada. Em contrapartida, o desenvolvimento do gêmeo digital promove um </w:t>
      </w:r>
      <w:r w:rsidRPr="00374E47">
        <w:rPr>
          <w:b/>
          <w:bCs/>
        </w:rPr>
        <w:t>processo de aprendizagem interna profundo</w:t>
      </w:r>
      <w:r w:rsidRPr="00374E47">
        <w:t>, permitindo que a equipe adquira conhecimento detalhado do funcionamento do sistema.</w:t>
      </w:r>
    </w:p>
    <w:p w14:paraId="0758AD39" w14:textId="77777777" w:rsidR="00374E47" w:rsidRPr="00374E47" w:rsidRDefault="00374E47" w:rsidP="00374E47">
      <w:pPr>
        <w:numPr>
          <w:ilvl w:val="0"/>
          <w:numId w:val="3"/>
        </w:numPr>
      </w:pPr>
      <w:r w:rsidRPr="00374E47">
        <w:rPr>
          <w:b/>
          <w:bCs/>
        </w:rPr>
        <w:t>Relação Homem-Máquina</w:t>
      </w:r>
      <w:r w:rsidRPr="00374E47">
        <w:t xml:space="preserve">: O sistema IZANA possui uma interface desenvolvida e potencialmente mais amigável inicialmente, enquanto o gêmeo digital oferece uma </w:t>
      </w:r>
      <w:r w:rsidRPr="00374E47">
        <w:rPr>
          <w:b/>
          <w:bCs/>
        </w:rPr>
        <w:t>interface homem-máquina altamente personalizada</w:t>
      </w:r>
      <w:r w:rsidRPr="00374E47">
        <w:t>, desenvolvida com base no feedback dos operadores da planta, o que facilita a adaptação e melhora a aceitação do sistema.</w:t>
      </w:r>
    </w:p>
    <w:p w14:paraId="6FFA292A" w14:textId="77777777" w:rsidR="00374E47" w:rsidRPr="00374E47" w:rsidRDefault="00374E47" w:rsidP="00374E47">
      <w:pPr>
        <w:numPr>
          <w:ilvl w:val="0"/>
          <w:numId w:val="3"/>
        </w:numPr>
      </w:pPr>
      <w:r w:rsidRPr="00374E47">
        <w:rPr>
          <w:b/>
          <w:bCs/>
        </w:rPr>
        <w:t>Autonomia e Dependência</w:t>
      </w:r>
      <w:r w:rsidRPr="00374E47">
        <w:t xml:space="preserve">: O gêmeo digital proporciona </w:t>
      </w:r>
      <w:r w:rsidRPr="00374E47">
        <w:rPr>
          <w:b/>
          <w:bCs/>
        </w:rPr>
        <w:t>maior autonomia e controle</w:t>
      </w:r>
      <w:r w:rsidRPr="00374E47">
        <w:t xml:space="preserve"> sobre o sistema, reduzindo a dependência de fornecedores externos, ao passo que o sistema IZANA depende de suporte e atualizações do fornecedor.</w:t>
      </w:r>
    </w:p>
    <w:p w14:paraId="6B0A18B5" w14:textId="77777777" w:rsidR="00374E47" w:rsidRPr="00374E47" w:rsidRDefault="00374E47" w:rsidP="00374E47">
      <w:pPr>
        <w:numPr>
          <w:ilvl w:val="0"/>
          <w:numId w:val="3"/>
        </w:numPr>
      </w:pPr>
      <w:r w:rsidRPr="00374E47">
        <w:rPr>
          <w:b/>
          <w:bCs/>
        </w:rPr>
        <w:t>Adaptabilidade e Evolução</w:t>
      </w:r>
      <w:r w:rsidRPr="00374E47">
        <w:t>: O gêmeo digital possui uma maior capacidade de evoluir junto com as necessidades específicas da planta e incorporar novos conhecimentos adquiridos ao longo do tempo. Em contraste, o sistema IZANA segue um cronograma de atualizações baseado em demandas gerais do mercado.</w:t>
      </w:r>
    </w:p>
    <w:p w14:paraId="7D62B9AF" w14:textId="77777777" w:rsidR="00374E47" w:rsidRPr="00374E47" w:rsidRDefault="00374E47" w:rsidP="00374E47">
      <w:pPr>
        <w:rPr>
          <w:b/>
          <w:bCs/>
        </w:rPr>
      </w:pPr>
      <w:r w:rsidRPr="00374E47">
        <w:rPr>
          <w:b/>
          <w:bCs/>
        </w:rPr>
        <w:t>7. Metodologia Utilizada para Desenvolvimento do Projeto</w:t>
      </w:r>
    </w:p>
    <w:p w14:paraId="4F7A57FF" w14:textId="77777777" w:rsidR="00374E47" w:rsidRPr="00374E47" w:rsidRDefault="00374E47" w:rsidP="00374E47">
      <w:r w:rsidRPr="00374E47">
        <w:t xml:space="preserve">A metodologia aplicada para o desenvolvimento do projeto seguiu as diretrizes acadêmicas estabelecidas pela instituição, utilizando a ferramenta </w:t>
      </w:r>
      <w:hyperlink r:id="rId7" w:history="1">
        <w:r w:rsidRPr="00374E47">
          <w:rPr>
            <w:rStyle w:val="Hyperlink"/>
          </w:rPr>
          <w:t>Board Innovation AI</w:t>
        </w:r>
      </w:hyperlink>
      <w:r w:rsidRPr="00374E47">
        <w:t xml:space="preserve"> para a criação e validação dos cenários iniciais. Abaixo estão os passos realizados:</w:t>
      </w:r>
    </w:p>
    <w:p w14:paraId="238EC15B" w14:textId="77777777" w:rsidR="00374E47" w:rsidRPr="00374E47" w:rsidRDefault="00374E47" w:rsidP="00374E47">
      <w:pPr>
        <w:rPr>
          <w:b/>
          <w:bCs/>
        </w:rPr>
      </w:pPr>
      <w:r w:rsidRPr="00374E47">
        <w:rPr>
          <w:b/>
          <w:bCs/>
        </w:rPr>
        <w:t>7.1 Criação de Cenários Futuros</w:t>
      </w:r>
    </w:p>
    <w:p w14:paraId="369C933B" w14:textId="77777777" w:rsidR="00374E47" w:rsidRPr="00374E47" w:rsidRDefault="00374E47" w:rsidP="00374E47">
      <w:r w:rsidRPr="00374E47">
        <w:t>Utilizando a ferramenta Board Innovation AI, foram criados diversos cenários futuros para compreender as possíveis variáveis e desafios enfrentados pela Energia Seival. Esses cenários ajudaram a mapear contextos críticos de operação da caldeira CFB.</w:t>
      </w:r>
    </w:p>
    <w:p w14:paraId="2FC909BD" w14:textId="77777777" w:rsidR="00374E47" w:rsidRPr="00374E47" w:rsidRDefault="00374E47" w:rsidP="00374E47">
      <w:pPr>
        <w:numPr>
          <w:ilvl w:val="0"/>
          <w:numId w:val="4"/>
        </w:numPr>
      </w:pPr>
      <w:r w:rsidRPr="00374E47">
        <w:rPr>
          <w:b/>
          <w:bCs/>
        </w:rPr>
        <w:t>Cenário 1: Controle Sustentável (2030)</w:t>
      </w:r>
      <w:r w:rsidRPr="00374E47">
        <w:t>: O gêmeo digital prioriza práticas sustentáveis, minimizando as emissões de carbono e o impacto ambiental, com um módulo de controle verde que fornece dados em tempo real sobre emissões e consumo de energia.</w:t>
      </w:r>
    </w:p>
    <w:p w14:paraId="4E876031" w14:textId="77777777" w:rsidR="00374E47" w:rsidRPr="00374E47" w:rsidRDefault="00374E47" w:rsidP="00374E47">
      <w:pPr>
        <w:numPr>
          <w:ilvl w:val="0"/>
          <w:numId w:val="4"/>
        </w:numPr>
      </w:pPr>
      <w:r w:rsidRPr="00374E47">
        <w:rPr>
          <w:b/>
          <w:bCs/>
        </w:rPr>
        <w:t>Cenário 2: Operação Autônoma (2030)</w:t>
      </w:r>
      <w:r w:rsidRPr="00374E47">
        <w:t>: O gêmeo digital evoluiu para operar de maneira autônoma, minimizando a necessidade de intervenção humana com o uso de IA e sensores avançados.</w:t>
      </w:r>
    </w:p>
    <w:p w14:paraId="3A820B0C" w14:textId="77777777" w:rsidR="00374E47" w:rsidRPr="00374E47" w:rsidRDefault="00374E47" w:rsidP="00374E47">
      <w:pPr>
        <w:rPr>
          <w:b/>
          <w:bCs/>
        </w:rPr>
      </w:pPr>
      <w:r w:rsidRPr="00374E47">
        <w:rPr>
          <w:b/>
          <w:bCs/>
        </w:rPr>
        <w:t>7.2 Criação da Persona</w:t>
      </w:r>
    </w:p>
    <w:p w14:paraId="29EE9DA2" w14:textId="77777777" w:rsidR="00374E47" w:rsidRPr="00374E47" w:rsidRDefault="00374E47" w:rsidP="00374E47">
      <w:r w:rsidRPr="00374E47">
        <w:t>A partir dos cenários criados, desenvolvemos personas representativas dos principais stakeholders, utilizando arquétipos que capturam as características dos envolvidos na operação da usina. Essas personas foram criadas com base nas preocupações e expectativas dos usuários quanto à adoção de tecnologias avançadas, automação e gestão de riscos.</w:t>
      </w:r>
    </w:p>
    <w:p w14:paraId="42221443" w14:textId="77777777" w:rsidR="00374E47" w:rsidRPr="00374E47" w:rsidRDefault="00374E47" w:rsidP="00374E47">
      <w:pPr>
        <w:numPr>
          <w:ilvl w:val="0"/>
          <w:numId w:val="5"/>
        </w:numPr>
      </w:pPr>
      <w:r w:rsidRPr="00374E47">
        <w:rPr>
          <w:b/>
          <w:bCs/>
        </w:rPr>
        <w:lastRenderedPageBreak/>
        <w:t>Maria, a Diretora Experiente</w:t>
      </w:r>
      <w:r w:rsidRPr="00374E47">
        <w:t>: Maria é uma diretora com mais de 20 anos de experiência na indústria termelétrica. Ela valoriza a eficiência, mas está preocupada com a dependência excessiva de automação e IA na operação da caldeira. Para Maria, o equilíbrio entre automação e supervisão humana é fundamental para garantir a eficiência operacional e a segurança. Ela tem um foco específico na mitigação dos riscos de falhas em algoritmos de IA e busca sempre garantir que haja intervenção humana pronta para lidar com questões críticas.</w:t>
      </w:r>
    </w:p>
    <w:p w14:paraId="307021F6" w14:textId="77777777" w:rsidR="00374E47" w:rsidRPr="00374E47" w:rsidRDefault="00374E47" w:rsidP="00374E47">
      <w:pPr>
        <w:numPr>
          <w:ilvl w:val="0"/>
          <w:numId w:val="5"/>
        </w:numPr>
      </w:pPr>
      <w:r w:rsidRPr="00374E47">
        <w:rPr>
          <w:b/>
          <w:bCs/>
        </w:rPr>
        <w:t>Carlos, o Conselheiro Entusiasta de Tecnologia</w:t>
      </w:r>
      <w:r w:rsidRPr="00374E47">
        <w:t>: Carlos é um membro do conselho com uma forte formação em ciência de dados e tecnologia. Ele está entusiasmado com os avanços em IA e aprendizado de máquina, mas reconhece os riscos da dependência excessiva de automação. Carlos defende o investimento em treinamento contínuo da equipe para garantir que estejam preparados para intervir em falhas dos sistemas de IA, e acredita em uma abordagem proativa para lidar com potenciais riscos de segurança e interrupções operacionais.</w:t>
      </w:r>
    </w:p>
    <w:p w14:paraId="58D3A91E" w14:textId="77777777" w:rsidR="00374E47" w:rsidRPr="00374E47" w:rsidRDefault="00374E47" w:rsidP="00374E47">
      <w:pPr>
        <w:numPr>
          <w:ilvl w:val="0"/>
          <w:numId w:val="5"/>
        </w:numPr>
      </w:pPr>
      <w:r w:rsidRPr="00374E47">
        <w:rPr>
          <w:b/>
          <w:bCs/>
        </w:rPr>
        <w:t>João, o Diretor Equilibrado</w:t>
      </w:r>
      <w:r w:rsidRPr="00374E47">
        <w:t>: João valoriza a inovação tecnológica, mas também é cauteloso com os riscos associados à automação. Ele reconhece os benefícios da automação, mas enfatiza a necessidade de supervisão humana para garantir a segurança e eficácia das operações. Além disso, ele está atento às vulnerabilidades introduzidas pela integração de sistemas digitais e busca mitigar riscos de ataques cibernéticos, defendendo um modelo operacional que combine tecnologia avançada com expertise humana.</w:t>
      </w:r>
    </w:p>
    <w:p w14:paraId="4B0BBA11" w14:textId="77777777" w:rsidR="00374E47" w:rsidRPr="00374E47" w:rsidRDefault="00374E47" w:rsidP="00374E47">
      <w:pPr>
        <w:numPr>
          <w:ilvl w:val="0"/>
          <w:numId w:val="5"/>
        </w:numPr>
      </w:pPr>
      <w:r w:rsidRPr="00374E47">
        <w:rPr>
          <w:b/>
          <w:bCs/>
        </w:rPr>
        <w:t>Ana, a Estrategista Financeira</w:t>
      </w:r>
      <w:r w:rsidRPr="00374E47">
        <w:t>: Ana é uma estrategista financeira com uma visão voltada para o equilíbrio entre inovação tecnológica e responsabilidade financeira. Ela entende que a adoção de tecnologia avançada é crucial, mas está atenta aos impactos financeiros e operacionais. Ana valoriza o retorno sobre investimento e procura maneiras de otimizar processos e reduzir custos sem comprometer a eficiência e a confiabilidade da usina.</w:t>
      </w:r>
    </w:p>
    <w:p w14:paraId="1BEDF3AC" w14:textId="77777777" w:rsidR="00374E47" w:rsidRPr="00374E47" w:rsidRDefault="00374E47" w:rsidP="00374E47">
      <w:pPr>
        <w:rPr>
          <w:b/>
          <w:bCs/>
        </w:rPr>
      </w:pPr>
      <w:r w:rsidRPr="00374E47">
        <w:rPr>
          <w:b/>
          <w:bCs/>
        </w:rPr>
        <w:t>7.3 Desenvolvimento do Questionário de Pesquisa</w:t>
      </w:r>
    </w:p>
    <w:p w14:paraId="12A9CAA1" w14:textId="77777777" w:rsidR="00374E47" w:rsidRPr="00374E47" w:rsidRDefault="00374E47" w:rsidP="00374E47">
      <w:r w:rsidRPr="00374E47">
        <w:t>Cenários e personas foram alimentados em um modelo de IA da OpenAI para a formulação de 10 perguntas que abordassem as principais preocupações dos stakeholders de forma objetiva e não direcionada. As perguntas foram elaboradas para explorar temas como segurança cibernética, retorno sobre investimento, maturidade tecnológica e adaptação cultural. Aqui estão algumas das perguntas formuladas:</w:t>
      </w:r>
    </w:p>
    <w:p w14:paraId="16CF3E5C" w14:textId="77777777" w:rsidR="00374E47" w:rsidRPr="00374E47" w:rsidRDefault="00374E47" w:rsidP="00374E47">
      <w:pPr>
        <w:numPr>
          <w:ilvl w:val="0"/>
          <w:numId w:val="6"/>
        </w:numPr>
      </w:pPr>
      <w:r w:rsidRPr="00374E47">
        <w:t>Como você avalia o potencial de otimização operacional através da implementação de tecnologias avançadas na usina? (Escala de 1 a 5)</w:t>
      </w:r>
    </w:p>
    <w:p w14:paraId="279807EB" w14:textId="77777777" w:rsidR="00374E47" w:rsidRPr="00374E47" w:rsidRDefault="00374E47" w:rsidP="00374E47">
      <w:pPr>
        <w:numPr>
          <w:ilvl w:val="0"/>
          <w:numId w:val="6"/>
        </w:numPr>
      </w:pPr>
      <w:r w:rsidRPr="00374E47">
        <w:t>Qual sua percepção sobre a capacidade atual da equipe em lidar com sistemas automatizados de alta complexidade? (Escala de 1 a 5)</w:t>
      </w:r>
    </w:p>
    <w:p w14:paraId="0E749A91" w14:textId="77777777" w:rsidR="00374E47" w:rsidRPr="00374E47" w:rsidRDefault="00374E47" w:rsidP="00374E47">
      <w:pPr>
        <w:rPr>
          <w:b/>
          <w:bCs/>
        </w:rPr>
      </w:pPr>
      <w:r w:rsidRPr="00374E47">
        <w:rPr>
          <w:b/>
          <w:bCs/>
        </w:rPr>
        <w:t>7.4 Aplicação da Pesquisa em Stakeholders Reais</w:t>
      </w:r>
    </w:p>
    <w:p w14:paraId="2A5A5823" w14:textId="77777777" w:rsidR="00374E47" w:rsidRPr="00374E47" w:rsidRDefault="00374E47" w:rsidP="00374E47">
      <w:r w:rsidRPr="00374E47">
        <w:t>O questionário foi aplicado aos stakeholders reais da Energia Seival, incluindo operadores, engenheiros de manutenção e gestores, para entender os desafios operacionais e validar as hipóteses levantadas.</w:t>
      </w:r>
    </w:p>
    <w:p w14:paraId="66F3F7AD" w14:textId="77777777" w:rsidR="00374E47" w:rsidRPr="00374E47" w:rsidRDefault="00374E47" w:rsidP="00374E47">
      <w:pPr>
        <w:rPr>
          <w:b/>
          <w:bCs/>
        </w:rPr>
      </w:pPr>
      <w:r w:rsidRPr="00374E47">
        <w:rPr>
          <w:b/>
          <w:bCs/>
        </w:rPr>
        <w:lastRenderedPageBreak/>
        <w:t>7.5 Análise dos Resultados da Pesquisa</w:t>
      </w:r>
    </w:p>
    <w:p w14:paraId="38719432" w14:textId="77777777" w:rsidR="00374E47" w:rsidRPr="00374E47" w:rsidRDefault="00374E47" w:rsidP="00374E47">
      <w:r w:rsidRPr="00374E47">
        <w:t>A análise dos dados coletados revelou alguns pontos críticos e oportunidades de melhoria:</w:t>
      </w:r>
    </w:p>
    <w:p w14:paraId="784F0EAA" w14:textId="77777777" w:rsidR="00374E47" w:rsidRPr="00374E47" w:rsidRDefault="00374E47" w:rsidP="00374E47">
      <w:pPr>
        <w:numPr>
          <w:ilvl w:val="0"/>
          <w:numId w:val="7"/>
        </w:numPr>
      </w:pPr>
      <w:r w:rsidRPr="00374E47">
        <w:rPr>
          <w:b/>
          <w:bCs/>
        </w:rPr>
        <w:t>Potencial de Otimização Operacional</w:t>
      </w:r>
      <w:r w:rsidRPr="00374E47">
        <w:t>: A maioria dos stakeholders reconheceu o alto potencial de otimização operacional com a implementação de tecnologias avançadas, indicando abertura e entusiasmo para inovações que possam melhorar a eficiência e produtividade da usina.</w:t>
      </w:r>
    </w:p>
    <w:p w14:paraId="0BF27B0F" w14:textId="77777777" w:rsidR="00374E47" w:rsidRPr="00374E47" w:rsidRDefault="00374E47" w:rsidP="00374E47">
      <w:pPr>
        <w:numPr>
          <w:ilvl w:val="0"/>
          <w:numId w:val="7"/>
        </w:numPr>
      </w:pPr>
      <w:r w:rsidRPr="00374E47">
        <w:rPr>
          <w:b/>
          <w:bCs/>
        </w:rPr>
        <w:t>Capacidade da Equipe</w:t>
      </w:r>
      <w:r w:rsidRPr="00374E47">
        <w:t>: Houve um reconhecimento de que a equipe atual não está plenamente preparada para lidar com sistemas automatizados de alta complexidade, destacando a necessidade de programas de capacitação e treinamento.</w:t>
      </w:r>
    </w:p>
    <w:p w14:paraId="7067A61E" w14:textId="77777777" w:rsidR="00374E47" w:rsidRPr="00374E47" w:rsidRDefault="00374E47" w:rsidP="00374E47">
      <w:pPr>
        <w:numPr>
          <w:ilvl w:val="0"/>
          <w:numId w:val="7"/>
        </w:numPr>
      </w:pPr>
      <w:r w:rsidRPr="00374E47">
        <w:rPr>
          <w:b/>
          <w:bCs/>
        </w:rPr>
        <w:t>Segurança Cibernética e Maturidade da Tecnologia</w:t>
      </w:r>
      <w:r w:rsidRPr="00374E47">
        <w:t>: A preocupação com a segurança cibernética e a maturidade das tecnologias de IA foi moderada, sugerindo a necessidade de fortalecer defesas digitais e demonstrar a eficácia das tecnologias em contextos industriais.</w:t>
      </w:r>
    </w:p>
    <w:p w14:paraId="535CCB87" w14:textId="77777777" w:rsidR="00374E47" w:rsidRPr="00374E47" w:rsidRDefault="00374E47" w:rsidP="00374E47">
      <w:pPr>
        <w:numPr>
          <w:ilvl w:val="0"/>
          <w:numId w:val="7"/>
        </w:numPr>
      </w:pPr>
      <w:r w:rsidRPr="00374E47">
        <w:rPr>
          <w:b/>
          <w:bCs/>
        </w:rPr>
        <w:t>Retorno Financeiro e Adaptação Cultural</w:t>
      </w:r>
      <w:r w:rsidRPr="00374E47">
        <w:t>: Os stakeholders demonstraram confiança no retorno financeiro a longo prazo, mas apontaram desafios em relação à adaptabilidade da cultura organizacional, indicando resistência potencial às mudanças tecnológicas.</w:t>
      </w:r>
    </w:p>
    <w:p w14:paraId="29F8D2FC" w14:textId="77777777" w:rsidR="00374E47" w:rsidRPr="00374E47" w:rsidRDefault="00374E47" w:rsidP="00374E47">
      <w:pPr>
        <w:numPr>
          <w:ilvl w:val="0"/>
          <w:numId w:val="7"/>
        </w:numPr>
      </w:pPr>
      <w:r w:rsidRPr="00374E47">
        <w:rPr>
          <w:b/>
          <w:bCs/>
        </w:rPr>
        <w:t>Prevenção de Falhas</w:t>
      </w:r>
      <w:r w:rsidRPr="00374E47">
        <w:t>: Uma das maiores preocupações foi a capacidade atual dos sistemas em prever e prevenir falhas operacionais críticas, reforçando a importância do gêmeo digital como uma solução para mitigar esse problema.</w:t>
      </w:r>
    </w:p>
    <w:p w14:paraId="49C2D853" w14:textId="77777777" w:rsidR="00374E47" w:rsidRPr="00374E47" w:rsidRDefault="00374E47" w:rsidP="00374E47">
      <w:pPr>
        <w:rPr>
          <w:b/>
          <w:bCs/>
        </w:rPr>
      </w:pPr>
      <w:r w:rsidRPr="00374E47">
        <w:rPr>
          <w:b/>
          <w:bCs/>
        </w:rPr>
        <w:t>7.6 Devolutiva e Discussão dos Resultados</w:t>
      </w:r>
    </w:p>
    <w:p w14:paraId="52F1CCA1" w14:textId="77777777" w:rsidR="00374E47" w:rsidRPr="00374E47" w:rsidRDefault="00374E47" w:rsidP="00374E47">
      <w:r w:rsidRPr="00374E47">
        <w:t>Foi realizada uma devolutiva aos stakeholders, onde discutimos os resultados da pesquisa e os caminhos escolhidos para o desenvolvimento do gêmeo digital. Essa etapa garantiu que todas as partes estivessem alinhadas quanto às expectativas e às funcionalidades da solução.</w:t>
      </w:r>
    </w:p>
    <w:p w14:paraId="21442C95" w14:textId="77777777" w:rsidR="00374E47" w:rsidRPr="00374E47" w:rsidRDefault="00374E47" w:rsidP="00374E47">
      <w:pPr>
        <w:rPr>
          <w:b/>
          <w:bCs/>
        </w:rPr>
      </w:pPr>
      <w:r w:rsidRPr="00374E47">
        <w:rPr>
          <w:b/>
          <w:bCs/>
        </w:rPr>
        <w:t>8. Projeto Básico, Metodologia de Desenvolvimento e Cronograma de Implantação</w:t>
      </w:r>
    </w:p>
    <w:p w14:paraId="4F6F1FC7" w14:textId="77777777" w:rsidR="00374E47" w:rsidRPr="00374E47" w:rsidRDefault="00374E47" w:rsidP="00374E47">
      <w:pPr>
        <w:rPr>
          <w:b/>
          <w:bCs/>
        </w:rPr>
      </w:pPr>
      <w:r w:rsidRPr="00374E47">
        <w:rPr>
          <w:b/>
          <w:bCs/>
        </w:rPr>
        <w:t>8.1 Projeto Básico</w:t>
      </w:r>
    </w:p>
    <w:p w14:paraId="7522F25A" w14:textId="77777777" w:rsidR="00374E47" w:rsidRPr="00374E47" w:rsidRDefault="00374E47" w:rsidP="00374E47">
      <w:r w:rsidRPr="00374E47">
        <w:t>O projeto de desenvolvimento do Gêmeo Digital para a caldeira CFB de 350 MW foi estruturado para abordar as principais necessidades de eficiência, otimização e manutenção da operação. Utilizando técnicas avançadas de modelagem, automação e integração com sistemas de monitoramento em tempo real, o objetivo é criar um ambiente que simule as condições da planta e permita ajustes contínuos para maximizar o desempenho e prevenir falhas.</w:t>
      </w:r>
    </w:p>
    <w:p w14:paraId="58B85776" w14:textId="77777777" w:rsidR="00374E47" w:rsidRPr="00374E47" w:rsidRDefault="00374E47" w:rsidP="00374E47">
      <w:pPr>
        <w:rPr>
          <w:b/>
          <w:bCs/>
        </w:rPr>
      </w:pPr>
      <w:r w:rsidRPr="00374E47">
        <w:rPr>
          <w:b/>
          <w:bCs/>
        </w:rPr>
        <w:t>8.2 Metodologia de Desenvolvimento</w:t>
      </w:r>
    </w:p>
    <w:p w14:paraId="330031F2" w14:textId="77777777" w:rsidR="00374E47" w:rsidRPr="00374E47" w:rsidRDefault="00374E47" w:rsidP="00374E47">
      <w:r w:rsidRPr="00374E47">
        <w:t>A metodologia adotada segue os princípios da pesquisa e inovação tecnológica, combinando métodos ágeis e fases iterativas de desenvolvimento. A criação do gêmeo digital inclui:</w:t>
      </w:r>
    </w:p>
    <w:p w14:paraId="2988CFDB" w14:textId="77777777" w:rsidR="00374E47" w:rsidRPr="00374E47" w:rsidRDefault="00374E47" w:rsidP="00374E47">
      <w:pPr>
        <w:numPr>
          <w:ilvl w:val="0"/>
          <w:numId w:val="8"/>
        </w:numPr>
      </w:pPr>
      <w:r w:rsidRPr="00374E47">
        <w:rPr>
          <w:b/>
          <w:bCs/>
        </w:rPr>
        <w:lastRenderedPageBreak/>
        <w:t>Fase de Planejamento</w:t>
      </w:r>
      <w:r w:rsidRPr="00374E47">
        <w:t>: Definição dos requisitos e análise dos processos críticos da caldeira CFB, com o envolvimento de especialistas e stakeholders da Energia Seival.</w:t>
      </w:r>
    </w:p>
    <w:p w14:paraId="009ACE38" w14:textId="77777777" w:rsidR="00374E47" w:rsidRPr="00374E47" w:rsidRDefault="00374E47" w:rsidP="00374E47">
      <w:pPr>
        <w:numPr>
          <w:ilvl w:val="0"/>
          <w:numId w:val="8"/>
        </w:numPr>
      </w:pPr>
      <w:r w:rsidRPr="00374E47">
        <w:rPr>
          <w:b/>
          <w:bCs/>
        </w:rPr>
        <w:t>Fase de Desenvolvimento Iterativo</w:t>
      </w:r>
      <w:r w:rsidRPr="00374E47">
        <w:t>: Implementação de protótipos do gêmeo digital, testes em condições simuladas e ajustes de acordo com os resultados obtidos. Esta fase também envolve a validação contínua dos modelos desenvolvidos com dados reais coletados da planta.</w:t>
      </w:r>
    </w:p>
    <w:p w14:paraId="4DE5DCA9" w14:textId="77777777" w:rsidR="00374E47" w:rsidRPr="00374E47" w:rsidRDefault="00374E47" w:rsidP="00374E47">
      <w:pPr>
        <w:numPr>
          <w:ilvl w:val="0"/>
          <w:numId w:val="8"/>
        </w:numPr>
      </w:pPr>
      <w:r w:rsidRPr="00374E47">
        <w:rPr>
          <w:b/>
          <w:bCs/>
        </w:rPr>
        <w:t>Integração e Validação Final</w:t>
      </w:r>
      <w:r w:rsidRPr="00374E47">
        <w:t>: Integração dos sistemas de monitoramento em tempo real e IA ao gêmeo digital, garantindo a compatibilidade e eficácia das funcionalidades propostas. A validação é realizada em conjunto com os operadores da usina para garantir a usabilidade e os benefícios esperados.</w:t>
      </w:r>
    </w:p>
    <w:p w14:paraId="064F2095" w14:textId="77777777" w:rsidR="00374E47" w:rsidRPr="00374E47" w:rsidRDefault="00374E47" w:rsidP="00374E47">
      <w:pPr>
        <w:rPr>
          <w:b/>
          <w:bCs/>
        </w:rPr>
      </w:pPr>
      <w:r w:rsidRPr="00374E47">
        <w:rPr>
          <w:b/>
          <w:bCs/>
        </w:rPr>
        <w:t>8.3 Cronograma de Implantação</w:t>
      </w:r>
    </w:p>
    <w:p w14:paraId="24A1A343" w14:textId="77777777" w:rsidR="00374E47" w:rsidRPr="00374E47" w:rsidRDefault="00374E47" w:rsidP="00374E47">
      <w:r w:rsidRPr="00374E47">
        <w:t>O cronograma de implantação foi dividido em sete fases principais, conforme ilustrado no diagrama de Gantt fornecido:</w:t>
      </w:r>
    </w:p>
    <w:p w14:paraId="6800FE7B" w14:textId="77777777" w:rsidR="00374E47" w:rsidRPr="00374E47" w:rsidRDefault="00374E47" w:rsidP="00374E47">
      <w:pPr>
        <w:numPr>
          <w:ilvl w:val="0"/>
          <w:numId w:val="9"/>
        </w:numPr>
      </w:pPr>
      <w:r w:rsidRPr="00374E47">
        <w:rPr>
          <w:b/>
          <w:bCs/>
        </w:rPr>
        <w:t>Fase 1: Sensibilização para o Projeto</w:t>
      </w:r>
      <w:r w:rsidRPr="00374E47">
        <w:t xml:space="preserve"> (outubro a dezembro): Apresentação do conceito de gêmeo digital aos stakeholders e preparação do ambiente operacional.</w:t>
      </w:r>
    </w:p>
    <w:p w14:paraId="092F96EB" w14:textId="77777777" w:rsidR="00374E47" w:rsidRPr="00374E47" w:rsidRDefault="00374E47" w:rsidP="00374E47">
      <w:pPr>
        <w:numPr>
          <w:ilvl w:val="0"/>
          <w:numId w:val="9"/>
        </w:numPr>
      </w:pPr>
      <w:r w:rsidRPr="00374E47">
        <w:rPr>
          <w:b/>
          <w:bCs/>
        </w:rPr>
        <w:t>Fase 2: Configuração e Preparação</w:t>
      </w:r>
      <w:r w:rsidRPr="00374E47">
        <w:t xml:space="preserve"> (novembro a janeiro): Configuração do ambiente tecnológico e integração dos sistemas de monitoramento e coleta de dados.</w:t>
      </w:r>
    </w:p>
    <w:p w14:paraId="01BD6DDF" w14:textId="77777777" w:rsidR="00374E47" w:rsidRPr="00374E47" w:rsidRDefault="00374E47" w:rsidP="00374E47">
      <w:pPr>
        <w:numPr>
          <w:ilvl w:val="0"/>
          <w:numId w:val="9"/>
        </w:numPr>
      </w:pPr>
      <w:r w:rsidRPr="00374E47">
        <w:rPr>
          <w:b/>
          <w:bCs/>
        </w:rPr>
        <w:t>Fase 3: Planejamento Detalhado do Projeto</w:t>
      </w:r>
      <w:r w:rsidRPr="00374E47">
        <w:t xml:space="preserve"> (novembro a fevereiro): Definição detalhada dos requisitos técnicos e preparação dos processos para o desenvolvimento.</w:t>
      </w:r>
    </w:p>
    <w:p w14:paraId="5B2CB5D6" w14:textId="77777777" w:rsidR="00374E47" w:rsidRPr="00374E47" w:rsidRDefault="00374E47" w:rsidP="00374E47">
      <w:pPr>
        <w:numPr>
          <w:ilvl w:val="0"/>
          <w:numId w:val="9"/>
        </w:numPr>
      </w:pPr>
      <w:r w:rsidRPr="00374E47">
        <w:rPr>
          <w:b/>
          <w:bCs/>
        </w:rPr>
        <w:t>Fase 4: Desenvolvimento Iterativo (Sprints)</w:t>
      </w:r>
      <w:r w:rsidRPr="00374E47">
        <w:t xml:space="preserve"> (novembro a agosto): Desenvolvimento contínuo do gêmeo digital, com sprints para implementar e testar as funcionalidades.</w:t>
      </w:r>
    </w:p>
    <w:p w14:paraId="5D48CAEE" w14:textId="77777777" w:rsidR="00374E47" w:rsidRPr="00374E47" w:rsidRDefault="00374E47" w:rsidP="00374E47">
      <w:pPr>
        <w:numPr>
          <w:ilvl w:val="0"/>
          <w:numId w:val="9"/>
        </w:numPr>
      </w:pPr>
      <w:r w:rsidRPr="00374E47">
        <w:rPr>
          <w:b/>
          <w:bCs/>
        </w:rPr>
        <w:t>Fase 5: Validação e Ajustes Finais</w:t>
      </w:r>
      <w:r w:rsidRPr="00374E47">
        <w:t xml:space="preserve"> (julho a outubro): Validação do gêmeo digital com a equipe operacional, coleta de feedback e ajustes finais.</w:t>
      </w:r>
    </w:p>
    <w:p w14:paraId="4C9DE46D" w14:textId="77777777" w:rsidR="00374E47" w:rsidRPr="00374E47" w:rsidRDefault="00374E47" w:rsidP="00374E47">
      <w:pPr>
        <w:numPr>
          <w:ilvl w:val="0"/>
          <w:numId w:val="9"/>
        </w:numPr>
      </w:pPr>
      <w:r w:rsidRPr="00374E47">
        <w:rPr>
          <w:b/>
          <w:bCs/>
        </w:rPr>
        <w:t>Fase 6: Implementação e Monitoramento</w:t>
      </w:r>
      <w:r w:rsidRPr="00374E47">
        <w:t xml:space="preserve"> (outubro a dezembro): Implementação oficial do gêmeo digital na planta e monitoramento inicial para ajustar a operação.</w:t>
      </w:r>
    </w:p>
    <w:p w14:paraId="60510CE0" w14:textId="77777777" w:rsidR="00374E47" w:rsidRPr="00374E47" w:rsidRDefault="00374E47" w:rsidP="00374E47">
      <w:pPr>
        <w:numPr>
          <w:ilvl w:val="0"/>
          <w:numId w:val="9"/>
        </w:numPr>
      </w:pPr>
      <w:r w:rsidRPr="00374E47">
        <w:rPr>
          <w:b/>
          <w:bCs/>
        </w:rPr>
        <w:t>Fase 7: Encerramento do Projeto</w:t>
      </w:r>
      <w:r w:rsidRPr="00374E47">
        <w:t xml:space="preserve"> (dezembro a janeiro): Encerramento do projeto com a entrega da documentação final e treinamento da equipe.</w:t>
      </w:r>
    </w:p>
    <w:p w14:paraId="2067E111" w14:textId="77777777" w:rsidR="00374E47" w:rsidRPr="00374E47" w:rsidRDefault="00374E47" w:rsidP="00374E47">
      <w:r w:rsidRPr="00374E47">
        <w:t>Essa metodologia garante que o desenvolvimento do gêmeo digital seja realizado de forma estruturada e colaborativa, envolvendo todos os stakeholders da Energia Seival para maximizar o valor agregado da solução proposta.</w:t>
      </w:r>
    </w:p>
    <w:p w14:paraId="14F1F535" w14:textId="77777777" w:rsidR="00374E47" w:rsidRDefault="00374E47"/>
    <w:sectPr w:rsidR="00374E47">
      <w:headerReference w:type="default" r:id="rId8"/>
      <w:footerReference w:type="default" r:id="rId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C9DBC5" w14:textId="77777777" w:rsidR="00F86D2E" w:rsidRDefault="00F86D2E" w:rsidP="001338BE">
      <w:pPr>
        <w:spacing w:after="0" w:line="240" w:lineRule="auto"/>
      </w:pPr>
      <w:r>
        <w:separator/>
      </w:r>
    </w:p>
  </w:endnote>
  <w:endnote w:type="continuationSeparator" w:id="0">
    <w:p w14:paraId="7CF32C14" w14:textId="77777777" w:rsidR="00F86D2E" w:rsidRDefault="00F86D2E" w:rsidP="001338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ExtraBold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53927231"/>
      <w:docPartObj>
        <w:docPartGallery w:val="Page Numbers (Bottom of Page)"/>
        <w:docPartUnique/>
      </w:docPartObj>
    </w:sdtPr>
    <w:sdtContent>
      <w:p w14:paraId="1DB84251" w14:textId="77777777" w:rsidR="001338BE" w:rsidRDefault="001338BE">
        <w:pPr>
          <w:pStyle w:val="Rodap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4384" behindDoc="0" locked="0" layoutInCell="1" allowOverlap="1" wp14:anchorId="5BB19C6E" wp14:editId="47CB1DAC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18465" cy="438150"/>
                  <wp:effectExtent l="0" t="0" r="635" b="0"/>
                  <wp:wrapNone/>
                  <wp:docPr id="161592367" name="Agrupar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438150"/>
                            <a:chOff x="726" y="14496"/>
                            <a:chExt cx="659" cy="690"/>
                          </a:xfrm>
                        </wpg:grpSpPr>
                        <wps:wsp>
                          <wps:cNvPr id="1950740424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0224329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4849869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3E3709" w14:textId="77777777" w:rsidR="001338BE" w:rsidRDefault="001338BE">
                                <w:pPr>
                                  <w:pStyle w:val="Rodap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BB19C6E" id="Agrupar 2" o:spid="_x0000_s1026" style="position:absolute;margin-left:0;margin-top:0;width:32.95pt;height:34.5pt;z-index:251664384;mso-position-horizontal:center;mso-position-horizontal-relative:right-margin-area;mso-position-vertical:center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">
                  <v:rect id="Rectangle 53" o:spid="_x0000_s1027" style="position:absolute;left:831;top:14552;width:512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" fillcolor="#943634" strokecolor="#943634"/>
                  <v:rect id="Rectangle 54" o:spid="_x0000_s1028" style="position:absolute;left:831;top:15117;width:512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" fillcolor="#943634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29" type="#_x0000_t202" style="position:absolute;left:726;top:14496;width:659;height:69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" filled="f" stroked="f">
                    <v:textbox inset="4.32pt,0,4.32pt,0">
                      <w:txbxContent>
                        <w:p w14:paraId="563E3709" w14:textId="77777777" w:rsidR="001338BE" w:rsidRDefault="001338BE">
                          <w:pPr>
                            <w:pStyle w:val="Rodap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0274DE" w14:textId="77777777" w:rsidR="00F86D2E" w:rsidRDefault="00F86D2E" w:rsidP="001338BE">
      <w:pPr>
        <w:spacing w:after="0" w:line="240" w:lineRule="auto"/>
      </w:pPr>
      <w:r>
        <w:separator/>
      </w:r>
    </w:p>
  </w:footnote>
  <w:footnote w:type="continuationSeparator" w:id="0">
    <w:p w14:paraId="26C61404" w14:textId="77777777" w:rsidR="00F86D2E" w:rsidRDefault="00F86D2E" w:rsidP="001338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B423CF" w14:textId="77777777" w:rsidR="001338BE" w:rsidRPr="001338BE" w:rsidRDefault="001338BE" w:rsidP="001338BE">
    <w:pPr>
      <w:pStyle w:val="Cabealho"/>
      <w:jc w:val="center"/>
      <w:rPr>
        <w:rFonts w:ascii="Aptos ExtraBold" w:hAnsi="Aptos ExtraBold"/>
        <w:sz w:val="24"/>
        <w:szCs w:val="24"/>
      </w:rPr>
    </w:pPr>
    <w:r w:rsidRPr="001338BE">
      <w:rPr>
        <w:rFonts w:ascii="Aptos ExtraBold" w:hAnsi="Aptos ExtraBold"/>
        <w:b/>
        <w:bCs/>
        <w:noProof/>
        <w:color w:val="000000"/>
        <w:sz w:val="24"/>
        <w:szCs w:val="24"/>
      </w:rPr>
      <w:drawing>
        <wp:anchor distT="0" distB="0" distL="114300" distR="114300" simplePos="0" relativeHeight="251660288" behindDoc="1" locked="0" layoutInCell="1" allowOverlap="1" wp14:anchorId="1A3F279F" wp14:editId="03DFC905">
          <wp:simplePos x="0" y="0"/>
          <wp:positionH relativeFrom="leftMargin">
            <wp:align>right</wp:align>
          </wp:positionH>
          <wp:positionV relativeFrom="paragraph">
            <wp:posOffset>-276613</wp:posOffset>
          </wp:positionV>
          <wp:extent cx="595423" cy="595423"/>
          <wp:effectExtent l="0" t="0" r="0" b="0"/>
          <wp:wrapTight wrapText="bothSides">
            <wp:wrapPolygon edited="0">
              <wp:start x="0" y="0"/>
              <wp:lineTo x="0" y="20747"/>
              <wp:lineTo x="20747" y="20747"/>
              <wp:lineTo x="20747" y="0"/>
              <wp:lineTo x="0" y="0"/>
            </wp:wrapPolygon>
          </wp:wrapTight>
          <wp:docPr id="828829646" name="Imagem 1" descr="Fundo preto com letras brancas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28829646" name="Imagem 1" descr="Fundo preto com letras brancas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5423" cy="59542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Pr="001338BE">
      <w:rPr>
        <w:rFonts w:ascii="Aptos ExtraBold" w:hAnsi="Aptos ExtraBold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B2F7884" wp14:editId="272F4688">
              <wp:simplePos x="0" y="0"/>
              <wp:positionH relativeFrom="rightMargin">
                <wp:align>left</wp:align>
              </wp:positionH>
              <wp:positionV relativeFrom="paragraph">
                <wp:posOffset>-268605</wp:posOffset>
              </wp:positionV>
              <wp:extent cx="850604" cy="510363"/>
              <wp:effectExtent l="0" t="0" r="6985" b="4445"/>
              <wp:wrapNone/>
              <wp:docPr id="5" name="Agrupar 4">
                <a:extLst xmlns:a="http://schemas.openxmlformats.org/drawingml/2006/main">
                  <a:ext uri="{FF2B5EF4-FFF2-40B4-BE49-F238E27FC236}">
                    <a16:creationId xmlns:a16="http://schemas.microsoft.com/office/drawing/2014/main" id="{6760BD0A-5583-6782-AB6B-BAE9E596B8C6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50604" cy="510363"/>
                        <a:chOff x="0" y="0"/>
                        <a:chExt cx="6109783" cy="3688718"/>
                      </a:xfrm>
                    </wpg:grpSpPr>
                    <pic:pic xmlns:pic="http://schemas.openxmlformats.org/drawingml/2006/picture">
                      <pic:nvPicPr>
                        <pic:cNvPr id="1680508727" name="Imagem 1680508727" descr="Uma imagem contendo no interior, computador, mesa, aceso&#10;&#10;Descrição gerada automaticamente">
                          <a:extLst>
                            <a:ext uri="{FF2B5EF4-FFF2-40B4-BE49-F238E27FC236}">
                              <a16:creationId xmlns:a16="http://schemas.microsoft.com/office/drawing/2014/main" id="{3F388E44-EC07-E97F-917F-686693D1F5EA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3">
                                  <a14:imgEffect>
                                    <a14:sharpenSoften amount="100000"/>
                                  </a14:imgEffect>
                                  <a14:imgEffect>
                                    <a14:brightnessContrast bright="20000" contrast="-4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09783" cy="232886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70820676" name="Imagem 1970820676" descr="Uma imagem contendo Forma&#10;&#10;Descrição gerada automaticamente">
                          <a:extLst>
                            <a:ext uri="{FF2B5EF4-FFF2-40B4-BE49-F238E27FC236}">
                              <a16:creationId xmlns:a16="http://schemas.microsoft.com/office/drawing/2014/main" id="{B4A90962-9C08-6E51-3901-A9780C8DCFA0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449" t="22867" r="4275" b="17378"/>
                        <a:stretch/>
                      </pic:blipFill>
                      <pic:spPr bwMode="auto">
                        <a:xfrm>
                          <a:off x="0" y="2328861"/>
                          <a:ext cx="6109782" cy="135985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942D6E4" id="Agrupar 4" o:spid="_x0000_s1026" style="position:absolute;margin-left:0;margin-top:-21.15pt;width:67pt;height:40.2pt;z-index:251662336;mso-position-horizontal:left;mso-position-horizontal-relative:right-margin-area;mso-width-relative:margin;mso-height-relative:margin" coordsize="61097,36887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1680508727" o:spid="_x0000_s1027" type="#_x0000_t75" alt="Uma imagem contendo no interior, computador, mesa, aceso&#10;&#10;Descrição gerada automaticamente" style="position:absolute;width:61097;height:23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">
                <v:imagedata r:id="rId5" o:title="Uma imagem contendo no interior, computador, mesa, aceso&#10;&#10;Descrição gerada automaticamente"/>
              </v:shape>
              <v:shape id="Imagem 1970820676" o:spid="_x0000_s1028" type="#_x0000_t75" alt="Uma imagem contendo Forma&#10;&#10;Descrição gerada automaticamente" style="position:absolute;top:23288;width:61097;height:13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">
                <v:imagedata r:id="rId6" o:title="Uma imagem contendo Forma&#10;&#10;Descrição gerada automaticamente" croptop="14986f" cropbottom="11389f" cropleft="1605f" cropright="2802f"/>
              </v:shape>
              <w10:wrap anchorx="margin"/>
            </v:group>
          </w:pict>
        </mc:Fallback>
      </mc:AlternateContent>
    </w:r>
    <w:r w:rsidRPr="001338BE">
      <w:rPr>
        <w:rFonts w:ascii="Aptos ExtraBold" w:hAnsi="Aptos ExtraBold"/>
        <w:sz w:val="24"/>
        <w:szCs w:val="24"/>
      </w:rPr>
      <w:t>DESENVOLVIMENTO DE UM GÊMEO DIGITAL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C191D"/>
    <w:multiLevelType w:val="multilevel"/>
    <w:tmpl w:val="2714B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DB4157"/>
    <w:multiLevelType w:val="multilevel"/>
    <w:tmpl w:val="C3CE5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D45DCD"/>
    <w:multiLevelType w:val="multilevel"/>
    <w:tmpl w:val="B7469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3F1D70"/>
    <w:multiLevelType w:val="multilevel"/>
    <w:tmpl w:val="1E065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CB5A1C"/>
    <w:multiLevelType w:val="multilevel"/>
    <w:tmpl w:val="7E7AA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29589D"/>
    <w:multiLevelType w:val="multilevel"/>
    <w:tmpl w:val="AC582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516A14"/>
    <w:multiLevelType w:val="multilevel"/>
    <w:tmpl w:val="AFA84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C004ECB"/>
    <w:multiLevelType w:val="multilevel"/>
    <w:tmpl w:val="2F984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87A3312"/>
    <w:multiLevelType w:val="multilevel"/>
    <w:tmpl w:val="CDEA3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7162783">
    <w:abstractNumId w:val="0"/>
  </w:num>
  <w:num w:numId="2" w16cid:durableId="762259215">
    <w:abstractNumId w:val="6"/>
  </w:num>
  <w:num w:numId="3" w16cid:durableId="2138982087">
    <w:abstractNumId w:val="3"/>
  </w:num>
  <w:num w:numId="4" w16cid:durableId="686908800">
    <w:abstractNumId w:val="2"/>
  </w:num>
  <w:num w:numId="5" w16cid:durableId="391076072">
    <w:abstractNumId w:val="5"/>
  </w:num>
  <w:num w:numId="6" w16cid:durableId="2052420656">
    <w:abstractNumId w:val="1"/>
  </w:num>
  <w:num w:numId="7" w16cid:durableId="190925217">
    <w:abstractNumId w:val="4"/>
  </w:num>
  <w:num w:numId="8" w16cid:durableId="1059279258">
    <w:abstractNumId w:val="8"/>
  </w:num>
  <w:num w:numId="9" w16cid:durableId="36236413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6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E47"/>
    <w:rsid w:val="001338BE"/>
    <w:rsid w:val="00221C53"/>
    <w:rsid w:val="0026290C"/>
    <w:rsid w:val="002E762C"/>
    <w:rsid w:val="00374E47"/>
    <w:rsid w:val="00391B2B"/>
    <w:rsid w:val="005E1F05"/>
    <w:rsid w:val="00930BD6"/>
    <w:rsid w:val="00AC5EAF"/>
    <w:rsid w:val="00AF416D"/>
    <w:rsid w:val="00DD665F"/>
    <w:rsid w:val="00F5727A"/>
    <w:rsid w:val="00F86D2E"/>
    <w:rsid w:val="00FC1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48E64FC"/>
  <w15:chartTrackingRefBased/>
  <w15:docId w15:val="{79AA5497-18F8-46E8-A436-44ADD3703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338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338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338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338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338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338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338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338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338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338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338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338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338B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338B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338B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338B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338B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338B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338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338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338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338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338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338B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338B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338B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338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338B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338BE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1338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338BE"/>
  </w:style>
  <w:style w:type="paragraph" w:styleId="Rodap">
    <w:name w:val="footer"/>
    <w:basedOn w:val="Normal"/>
    <w:link w:val="RodapChar"/>
    <w:uiPriority w:val="99"/>
    <w:unhideWhenUsed/>
    <w:rsid w:val="001338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338BE"/>
  </w:style>
  <w:style w:type="character" w:styleId="Hyperlink">
    <w:name w:val="Hyperlink"/>
    <w:basedOn w:val="Fontepargpadro"/>
    <w:uiPriority w:val="99"/>
    <w:unhideWhenUsed/>
    <w:rsid w:val="00374E47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74E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76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ai.boardofinnovation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5.png"/><Relationship Id="rId5" Type="http://schemas.openxmlformats.org/officeDocument/2006/relationships/image" Target="media/image4.png"/><Relationship Id="rId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lso\OneDrive\Downloads\Documents\Modelos%20Personalizados%20do%20Office\Digital%20Twin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Digital Twin</Template>
  <TotalTime>86</TotalTime>
  <Pages>6</Pages>
  <Words>2445</Words>
  <Characters>13207</Characters>
  <Application>Microsoft Office Word</Application>
  <DocSecurity>0</DocSecurity>
  <Lines>110</Lines>
  <Paragraphs>31</Paragraphs>
  <ScaleCrop>false</ScaleCrop>
  <Company/>
  <LinksUpToDate>false</LinksUpToDate>
  <CharactersWithSpaces>15621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R. Melo</dc:creator>
  <cp:keywords/>
  <dc:description/>
  <cp:lastModifiedBy>Wilson R. Melo</cp:lastModifiedBy>
  <cp:revision>4</cp:revision>
  <dcterms:created xsi:type="dcterms:W3CDTF">2024-11-29T17:20:00Z</dcterms:created>
  <dcterms:modified xsi:type="dcterms:W3CDTF">2024-11-29T19:06:00Z</dcterms:modified>
</cp:coreProperties>
</file>