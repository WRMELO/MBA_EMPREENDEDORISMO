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AB1B4" w14:textId="77777777" w:rsidR="00930BD6" w:rsidRDefault="00930BD6"/>
    <w:p w14:paraId="4C491260" w14:textId="19A818E9" w:rsidR="00DB247A" w:rsidRDefault="00DB247A" w:rsidP="00DB247A">
      <w:pPr>
        <w:rPr>
          <w:rStyle w:val="Ttulo3Char"/>
        </w:rPr>
      </w:pPr>
      <w:r w:rsidRPr="00DB247A">
        <w:rPr>
          <w:rStyle w:val="Ttulo3Char"/>
        </w:rPr>
        <w:t>Relatório de Diagnóstico: (</w:t>
      </w:r>
      <w:r>
        <w:rPr>
          <w:rStyle w:val="Ttulo3Char"/>
        </w:rPr>
        <w:t xml:space="preserve">1ª </w:t>
      </w:r>
      <w:r w:rsidRPr="00DB247A">
        <w:rPr>
          <w:rStyle w:val="Ttulo3Char"/>
        </w:rPr>
        <w:t>parcial</w:t>
      </w:r>
      <w:r>
        <w:rPr>
          <w:rStyle w:val="Ttulo3Char"/>
        </w:rPr>
        <w:t>)</w:t>
      </w:r>
    </w:p>
    <w:p w14:paraId="56FF8587" w14:textId="2A52CD89" w:rsidR="00DB247A" w:rsidRDefault="00DB247A" w:rsidP="00DB247A">
      <w:pPr>
        <w:pStyle w:val="Ttulo2"/>
      </w:pPr>
      <w:r>
        <w:br/>
      </w:r>
      <w:r w:rsidRPr="00DB247A">
        <w:t>Percepção sobre Tecnologias Avançadas na Usina Termelétrica</w:t>
      </w:r>
    </w:p>
    <w:p w14:paraId="371F6B6C" w14:textId="77777777" w:rsidR="00DB247A" w:rsidRPr="00DB247A" w:rsidRDefault="00DB247A" w:rsidP="00DB247A"/>
    <w:p w14:paraId="23B2729F" w14:textId="77777777" w:rsidR="00DB247A" w:rsidRPr="00DB247A" w:rsidRDefault="00DB247A" w:rsidP="00DB247A">
      <w:pPr>
        <w:pStyle w:val="Ttulo3"/>
      </w:pPr>
      <w:r w:rsidRPr="00DB247A">
        <w:t>Introdução</w:t>
      </w:r>
    </w:p>
    <w:p w14:paraId="0FE40ACB" w14:textId="77777777" w:rsidR="00DB247A" w:rsidRDefault="00DB247A" w:rsidP="00DB247A">
      <w:r w:rsidRPr="00DB247A">
        <w:t>Este relatório visa fornecer um diagnóstico conclusivo sobre a percepção dos colaboradores em relação à implementação e impacto das tecnologias avançadas na usina termelétrica. A análise é baseada nas respostas coletadas de um questionário distribuído entre os principais stakeholders, abrangendo diversos aspectos relacionados à tecnologia e operação.</w:t>
      </w:r>
    </w:p>
    <w:p w14:paraId="2FD35AE0" w14:textId="77777777" w:rsidR="001A16A3" w:rsidRPr="00DB247A" w:rsidRDefault="001A16A3" w:rsidP="00DB247A"/>
    <w:p w14:paraId="3A7EB6BC" w14:textId="77777777" w:rsidR="00DB247A" w:rsidRDefault="00DB247A" w:rsidP="00DB247A">
      <w:pPr>
        <w:pStyle w:val="Ttulo3"/>
      </w:pPr>
      <w:r w:rsidRPr="00DB247A">
        <w:t>Análise das Respostas</w:t>
      </w:r>
    </w:p>
    <w:p w14:paraId="19185119" w14:textId="77777777" w:rsidR="001A16A3" w:rsidRPr="001A16A3" w:rsidRDefault="001A16A3" w:rsidP="001A16A3"/>
    <w:p w14:paraId="2A350B7C" w14:textId="77777777" w:rsidR="00DB247A" w:rsidRDefault="00DB247A" w:rsidP="00DB247A">
      <w:r w:rsidRPr="00DB247A">
        <w:rPr>
          <w:b/>
          <w:bCs/>
        </w:rPr>
        <w:t>1. Potencial de Otimização Operacional:</w:t>
      </w:r>
      <w:r w:rsidRPr="00DB247A">
        <w:t> A maioria dos respondentes (4.8 em média) enxerga positivamente o potencial de otimização operacional proporcionado pelas novas tecnologias. Isso indica uma forte expectativa de que a inovação possa melhorar significativamente a eficiência e a eficácia das operações da usina.</w:t>
      </w:r>
    </w:p>
    <w:p w14:paraId="79988F59" w14:textId="77777777" w:rsidR="001A16A3" w:rsidRPr="00DB247A" w:rsidRDefault="001A16A3" w:rsidP="00DB247A"/>
    <w:p w14:paraId="50066EEF" w14:textId="77777777" w:rsidR="00DB247A" w:rsidRDefault="00DB247A" w:rsidP="00DB247A">
      <w:r w:rsidRPr="00DB247A">
        <w:rPr>
          <w:b/>
          <w:bCs/>
        </w:rPr>
        <w:t>2. Capacidade da Equipe com Sistemas Automatizados:</w:t>
      </w:r>
      <w:r w:rsidRPr="00DB247A">
        <w:t> As respostas revelam uma percepção moderada (média de 2.8) sobre a capacidade atual da equipe em lidar com sistemas automatizados de alta complexidade. Esse dado sugere a necessidade de investimentos em treinamento e capacitação para que a equipe possa maximizar o uso das novas tecnologias.</w:t>
      </w:r>
    </w:p>
    <w:p w14:paraId="18E3422A" w14:textId="77777777" w:rsidR="001A16A3" w:rsidRPr="00DB247A" w:rsidRDefault="001A16A3" w:rsidP="00DB247A"/>
    <w:p w14:paraId="21DAAD54" w14:textId="77777777" w:rsidR="00DB247A" w:rsidRDefault="00DB247A" w:rsidP="00DB247A">
      <w:r w:rsidRPr="00DB247A">
        <w:rPr>
          <w:b/>
          <w:bCs/>
        </w:rPr>
        <w:t>3. Preparo para Enfrentar Ameaças Cibernéticas:</w:t>
      </w:r>
      <w:r w:rsidRPr="00DB247A">
        <w:t> Os participantes expressaram preocupações em relação à prontidão da empresa para enfrentar ameaças cibernéticas, com uma média de 3.0. Este aspecto requer um foco estratégico em segurança cibernética para proteger os ativos digitais da usina.</w:t>
      </w:r>
    </w:p>
    <w:p w14:paraId="55F9F2CB" w14:textId="77777777" w:rsidR="001A16A3" w:rsidRPr="00DB247A" w:rsidRDefault="001A16A3" w:rsidP="00DB247A"/>
    <w:p w14:paraId="5D383592" w14:textId="77777777" w:rsidR="00DB247A" w:rsidRDefault="00DB247A" w:rsidP="00DB247A">
      <w:r w:rsidRPr="00DB247A">
        <w:rPr>
          <w:b/>
          <w:bCs/>
        </w:rPr>
        <w:t>4. Maturidade das Tecnologias de IA e Aprendizado de Máquina:</w:t>
      </w:r>
      <w:r w:rsidRPr="00DB247A">
        <w:t> A maturidade das tecnologias de IA e aprendizado de máquina foi avaliada com uma média de 2.6. Isso reflete uma percepção de que essas tecnologias ainda estão em fase de amadurecimento e que sua aplicabilidade em operações críticas precisa ser reforçada para ganhar a confiança dos utilizadores.</w:t>
      </w:r>
    </w:p>
    <w:p w14:paraId="7BAF2E6C" w14:textId="77777777" w:rsidR="001A16A3" w:rsidRPr="00DB247A" w:rsidRDefault="001A16A3" w:rsidP="00DB247A"/>
    <w:p w14:paraId="506C1BDF" w14:textId="77777777" w:rsidR="00DB247A" w:rsidRDefault="00DB247A" w:rsidP="00DB247A">
      <w:r w:rsidRPr="00DB247A">
        <w:rPr>
          <w:b/>
          <w:bCs/>
        </w:rPr>
        <w:t>5. Potencial de Retorno Financeiro a Longo Prazo:</w:t>
      </w:r>
      <w:r w:rsidRPr="00DB247A">
        <w:t xml:space="preserve"> Os respondentes estão otimistas sobre o potencial retorno financeiro dos investimentos tecnológicos, com uma média de </w:t>
      </w:r>
      <w:r w:rsidRPr="00DB247A">
        <w:lastRenderedPageBreak/>
        <w:t>4.0. Essa expectativa positiva sugere que os stakeholders acreditam no valor de longo prazo dessas inovações.</w:t>
      </w:r>
    </w:p>
    <w:p w14:paraId="33F0ABAD" w14:textId="77777777" w:rsidR="008C450F" w:rsidRPr="00DB247A" w:rsidRDefault="008C450F" w:rsidP="00DB247A"/>
    <w:p w14:paraId="5E762130" w14:textId="77777777" w:rsidR="00DB247A" w:rsidRDefault="00DB247A" w:rsidP="00DB247A">
      <w:r w:rsidRPr="00DB247A">
        <w:rPr>
          <w:b/>
          <w:bCs/>
        </w:rPr>
        <w:t>6. Capacidade de Manutenção e Atualização de Sistemas:</w:t>
      </w:r>
      <w:r w:rsidRPr="00DB247A">
        <w:t> A capacidade da empresa de manter e atualizar seus sistemas tecnológicos complexos é vista de forma relativamente positiva, com uma média de 3.6, embora haja espaço para melhorias contínuas.</w:t>
      </w:r>
    </w:p>
    <w:p w14:paraId="43245623" w14:textId="77777777" w:rsidR="008C450F" w:rsidRPr="00DB247A" w:rsidRDefault="008C450F" w:rsidP="00DB247A"/>
    <w:p w14:paraId="74E40CD8" w14:textId="77777777" w:rsidR="00DB247A" w:rsidRDefault="00DB247A" w:rsidP="00DB247A">
      <w:r w:rsidRPr="00DB247A">
        <w:rPr>
          <w:b/>
          <w:bCs/>
        </w:rPr>
        <w:t>7. Equilíbrio entre Automação e Supervisão Humana:</w:t>
      </w:r>
      <w:r w:rsidRPr="00DB247A">
        <w:t> O equilíbrio atual entre automação e supervisão humana nas operações recebeu uma média de 3.4, sugerindo que, embora o equilíbrio seja satisfatório, há potencial para ajustes que melhorem a interação entre homem e máquina.</w:t>
      </w:r>
    </w:p>
    <w:p w14:paraId="567DE96B" w14:textId="77777777" w:rsidR="008C450F" w:rsidRPr="00DB247A" w:rsidRDefault="008C450F" w:rsidP="00DB247A"/>
    <w:p w14:paraId="6BCDB593" w14:textId="77777777" w:rsidR="00DB247A" w:rsidRDefault="00DB247A" w:rsidP="00DB247A">
      <w:r w:rsidRPr="00DB247A">
        <w:rPr>
          <w:b/>
          <w:bCs/>
        </w:rPr>
        <w:t>8. Adaptabilidade da Cultura Organizacional:</w:t>
      </w:r>
      <w:r w:rsidRPr="00DB247A">
        <w:t> A adaptabilidade da cultura organizacional para incorporar mudanças tecnológicas significativas foi avaliada com uma média de 3.2. Isso destaca uma resistência moderada à mudança, indicando a necessidade de estratégias de gestão de mudança eficazes.</w:t>
      </w:r>
    </w:p>
    <w:p w14:paraId="75EA6211" w14:textId="77777777" w:rsidR="008C450F" w:rsidRPr="00DB247A" w:rsidRDefault="008C450F" w:rsidP="00DB247A"/>
    <w:p w14:paraId="4DBBB306" w14:textId="77777777" w:rsidR="00DB247A" w:rsidRDefault="00DB247A" w:rsidP="00DB247A">
      <w:r w:rsidRPr="00DB247A">
        <w:rPr>
          <w:b/>
          <w:bCs/>
        </w:rPr>
        <w:t>9. Capacidade dos Sistemas em Prever e Prevenir Falhas:</w:t>
      </w:r>
      <w:r w:rsidRPr="00DB247A">
        <w:t> Com uma média de 2.4, a capacidade atual dos sistemas em prever e prevenir falhas operacionais críticas é percebida como abaixo do ideal, indicando uma área crítica para desenvolvimento e aprimoramento.</w:t>
      </w:r>
    </w:p>
    <w:p w14:paraId="7AD3559A" w14:textId="77777777" w:rsidR="008C450F" w:rsidRPr="00DB247A" w:rsidRDefault="008C450F" w:rsidP="00DB247A"/>
    <w:p w14:paraId="34CFD94D" w14:textId="77777777" w:rsidR="00DB247A" w:rsidRDefault="00DB247A" w:rsidP="00DB247A">
      <w:r w:rsidRPr="00DB247A">
        <w:rPr>
          <w:b/>
          <w:bCs/>
        </w:rPr>
        <w:t>10. Impacto do Gêmeo Digital na Eficiência Operacional:</w:t>
      </w:r>
      <w:r w:rsidRPr="00DB247A">
        <w:t> Os respondentes demonstraram expectativas positivas em relação ao impacto de um gêmeo digital, com uma média de 4.4. Isso revela um forte interesse em explorar essa tecnologia para aumentar a eficiência operacional.</w:t>
      </w:r>
    </w:p>
    <w:p w14:paraId="318433C2" w14:textId="77777777" w:rsidR="008C450F" w:rsidRPr="00DB247A" w:rsidRDefault="008C450F" w:rsidP="00DB247A"/>
    <w:p w14:paraId="24D03CEF" w14:textId="77777777" w:rsidR="00DB247A" w:rsidRDefault="00DB247A" w:rsidP="00DB247A">
      <w:pPr>
        <w:pStyle w:val="Ttulo3"/>
      </w:pPr>
      <w:r w:rsidRPr="00DB247A">
        <w:t>Conclusão</w:t>
      </w:r>
    </w:p>
    <w:p w14:paraId="3958E167" w14:textId="77777777" w:rsidR="008C450F" w:rsidRPr="008C450F" w:rsidRDefault="008C450F" w:rsidP="008C450F"/>
    <w:p w14:paraId="63BE6E1F" w14:textId="77777777" w:rsidR="00DB247A" w:rsidRPr="00DB247A" w:rsidRDefault="00DB247A" w:rsidP="00DB247A">
      <w:r w:rsidRPr="00DB247A">
        <w:t>A análise dos dados coletados revela uma perspectiva geralmente otimista em relação à implementação de tecnologias avançadas na usina, particularmente em termos de otimização operacional e retorno financeiro. No entanto, há clara necessidade de melhorias em áreas como capacitação da equipe, preparação para ameaças cibernéticas, e aprimoramento das tecnologias de IA e sistemas de prevenção de falhas. Recomenda-se que a usina invista em treinamento e segurança cibernética, além de estratégias de gestão de mudanças para facilitar a transição tecnológica.</w:t>
      </w:r>
    </w:p>
    <w:p w14:paraId="5DD41DED" w14:textId="77777777" w:rsidR="00DB247A" w:rsidRDefault="00DB247A"/>
    <w:sectPr w:rsidR="00DB247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AA201" w14:textId="77777777" w:rsidR="00DB247A" w:rsidRDefault="00DB247A" w:rsidP="001338BE">
      <w:pPr>
        <w:spacing w:after="0" w:line="240" w:lineRule="auto"/>
      </w:pPr>
      <w:r>
        <w:separator/>
      </w:r>
    </w:p>
  </w:endnote>
  <w:endnote w:type="continuationSeparator" w:id="0">
    <w:p w14:paraId="45E8F7F2" w14:textId="77777777" w:rsidR="00DB247A" w:rsidRDefault="00DB247A" w:rsidP="0013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2420A" w14:textId="77777777" w:rsidR="004C1FA6" w:rsidRDefault="004C1FA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3927231"/>
      <w:docPartObj>
        <w:docPartGallery w:val="Page Numbers (Bottom of Page)"/>
        <w:docPartUnique/>
      </w:docPartObj>
    </w:sdtPr>
    <w:sdtEndPr/>
    <w:sdtContent>
      <w:p w14:paraId="00E24F83" w14:textId="77777777" w:rsidR="001338BE" w:rsidRDefault="001338BE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3765CA97" wp14:editId="5719D40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61592367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9507404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22432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4986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E6F957" w14:textId="77777777" w:rsidR="001338BE" w:rsidRDefault="001338BE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765CA97" id="Agrupar 2" o:spid="_x0000_s1026" style="position:absolute;margin-left:0;margin-top:0;width:32.95pt;height:34.5pt;z-index:25166438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r0UQFBoDAABnCgAADgAAAAAAAAAAAAAAAAAu&#10;AgAAZHJzL2Uyb0RvYy54bWxQSwECLQAUAAYACAAAACEA5Yos8toAAAADAQAADwAAAAAAAAAAAAAA&#10;AAB0BQAAZHJzL2Rvd25yZXYueG1sUEsFBgAAAAAEAAQA8wAAAHsG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" filled="f" stroked="f">
                    <v:textbox inset="4.32pt,0,4.32pt,0">
                      <w:txbxContent>
                        <w:p w14:paraId="14E6F957" w14:textId="77777777" w:rsidR="001338BE" w:rsidRDefault="001338BE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3A03D" w14:textId="77777777" w:rsidR="004C1FA6" w:rsidRDefault="004C1FA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12E25" w14:textId="77777777" w:rsidR="00DB247A" w:rsidRDefault="00DB247A" w:rsidP="001338BE">
      <w:pPr>
        <w:spacing w:after="0" w:line="240" w:lineRule="auto"/>
      </w:pPr>
      <w:r>
        <w:separator/>
      </w:r>
    </w:p>
  </w:footnote>
  <w:footnote w:type="continuationSeparator" w:id="0">
    <w:p w14:paraId="786CBCFE" w14:textId="77777777" w:rsidR="00DB247A" w:rsidRDefault="00DB247A" w:rsidP="00133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ADDBA" w14:textId="77777777" w:rsidR="004C1FA6" w:rsidRDefault="004C1FA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98528" w14:textId="77777777" w:rsidR="001338BE" w:rsidRPr="001338BE" w:rsidRDefault="004C1FA6" w:rsidP="001338BE">
    <w:pPr>
      <w:pStyle w:val="Cabealho"/>
      <w:jc w:val="center"/>
      <w:rPr>
        <w:rFonts w:ascii="Aptos ExtraBold" w:hAnsi="Aptos ExtraBold"/>
        <w:sz w:val="24"/>
        <w:szCs w:val="24"/>
      </w:rPr>
    </w:pPr>
    <w:r w:rsidRPr="004C1FA6">
      <w:rPr>
        <w:rFonts w:ascii="Aptos ExtraBold" w:hAnsi="Aptos ExtraBold"/>
        <w:noProof/>
        <w:sz w:val="24"/>
        <w:szCs w:val="24"/>
      </w:rPr>
      <w:drawing>
        <wp:anchor distT="0" distB="0" distL="114300" distR="114300" simplePos="0" relativeHeight="251665408" behindDoc="0" locked="0" layoutInCell="1" allowOverlap="1" wp14:anchorId="08DACD16" wp14:editId="4CFA7445">
          <wp:simplePos x="0" y="0"/>
          <wp:positionH relativeFrom="leftMargin">
            <wp:posOffset>390525</wp:posOffset>
          </wp:positionH>
          <wp:positionV relativeFrom="paragraph">
            <wp:posOffset>-401955</wp:posOffset>
          </wp:positionV>
          <wp:extent cx="552450" cy="757555"/>
          <wp:effectExtent l="0" t="0" r="0" b="4445"/>
          <wp:wrapSquare wrapText="bothSides"/>
          <wp:docPr id="1776250886" name="Imagem 1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6250886" name="Imagem 1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7575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338BE" w:rsidRPr="001338BE">
      <w:rPr>
        <w:rFonts w:ascii="Aptos ExtraBold" w:hAnsi="Aptos ExtraBold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F4B6C82" wp14:editId="4B8E9137">
              <wp:simplePos x="0" y="0"/>
              <wp:positionH relativeFrom="rightMargin">
                <wp:align>left</wp:align>
              </wp:positionH>
              <wp:positionV relativeFrom="paragraph">
                <wp:posOffset>-268605</wp:posOffset>
              </wp:positionV>
              <wp:extent cx="850604" cy="510363"/>
              <wp:effectExtent l="0" t="0" r="6985" b="4445"/>
              <wp:wrapNone/>
              <wp:docPr id="5" name="Agrupar 4">
                <a:extLst xmlns:a="http://schemas.openxmlformats.org/drawingml/2006/main">
                  <a:ext uri="{FF2B5EF4-FFF2-40B4-BE49-F238E27FC236}">
                    <a16:creationId xmlns:a16="http://schemas.microsoft.com/office/drawing/2014/main" id="{6760BD0A-5583-6782-AB6B-BAE9E596B8C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0604" cy="510363"/>
                        <a:chOff x="0" y="0"/>
                        <a:chExt cx="6109783" cy="3688718"/>
                      </a:xfrm>
                    </wpg:grpSpPr>
                    <pic:pic xmlns:pic="http://schemas.openxmlformats.org/drawingml/2006/picture">
                      <pic:nvPicPr>
                        <pic:cNvPr id="1680508727" name="Imagem 1680508727" descr="Uma imagem contendo no interior, computador, mesa, aces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3F388E44-EC07-E97F-917F-686693D1F5E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100000"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783" cy="232886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70820676" name="Imagem 1970820676" descr="Uma imagem contendo Forma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B4A90962-9C08-6E51-3901-A9780C8DCFA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9" t="22867" r="4275" b="17378"/>
                        <a:stretch/>
                      </pic:blipFill>
                      <pic:spPr bwMode="auto">
                        <a:xfrm>
                          <a:off x="0" y="2328861"/>
                          <a:ext cx="6109782" cy="135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E08BDE" id="Agrupar 4" o:spid="_x0000_s1026" style="position:absolute;margin-left:0;margin-top:-21.15pt;width:67pt;height:40.2pt;z-index:251662336;mso-position-horizontal:left;mso-position-horizontal-relative:right-margin-area;mso-width-relative:margin;mso-height-relative:margin" coordsize="61097,36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680508727" o:spid="_x0000_s1027" type="#_x0000_t75" alt="Uma imagem contendo no interior, computador, mesa, aceso&#10;&#10;Descrição gerada automaticamente" style="position:absolute;width:61097;height:2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">
                <v:imagedata r:id="rId5" o:title="Uma imagem contendo no interior, computador, mesa, aceso&#10;&#10;Descrição gerada automaticamente"/>
              </v:shape>
              <v:shape id="Imagem 1970820676" o:spid="_x0000_s1028" type="#_x0000_t75" alt="Uma imagem contendo Forma&#10;&#10;Descrição gerada automaticamente" style="position:absolute;top:23288;width:61097;height:1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">
                <v:imagedata r:id="rId6" o:title="Uma imagem contendo Forma&#10;&#10;Descrição gerada automaticamente" croptop="14986f" cropbottom="11389f" cropleft="1605f" cropright="2802f"/>
              </v:shape>
              <w10:wrap anchorx="margin"/>
            </v:group>
          </w:pict>
        </mc:Fallback>
      </mc:AlternateContent>
    </w:r>
    <w:r w:rsidR="001338BE" w:rsidRPr="001338BE">
      <w:rPr>
        <w:rFonts w:ascii="Aptos ExtraBold" w:hAnsi="Aptos ExtraBold"/>
        <w:sz w:val="24"/>
        <w:szCs w:val="24"/>
      </w:rPr>
      <w:t>DESENVOLVIMENTO DE UM GÊMEO DIGITAL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5666" w14:textId="77777777" w:rsidR="004C1FA6" w:rsidRDefault="004C1FA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7A"/>
    <w:rsid w:val="001338BE"/>
    <w:rsid w:val="00176837"/>
    <w:rsid w:val="001A16A3"/>
    <w:rsid w:val="00221C53"/>
    <w:rsid w:val="00286AA5"/>
    <w:rsid w:val="002E762C"/>
    <w:rsid w:val="004C1FA6"/>
    <w:rsid w:val="00612347"/>
    <w:rsid w:val="008C450F"/>
    <w:rsid w:val="00930BD6"/>
    <w:rsid w:val="00AC5EAF"/>
    <w:rsid w:val="00AF416D"/>
    <w:rsid w:val="00D0116A"/>
    <w:rsid w:val="00D73CCB"/>
    <w:rsid w:val="00DB247A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5ACB8"/>
  <w15:chartTrackingRefBased/>
  <w15:docId w15:val="{26C7D5FB-7BFA-4673-9F3C-57A3A9E53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3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3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133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3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3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3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3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3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3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3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3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3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38B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8BE"/>
  </w:style>
  <w:style w:type="paragraph" w:styleId="Rodap">
    <w:name w:val="footer"/>
    <w:basedOn w:val="Normal"/>
    <w:link w:val="Rodap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7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so\OneDrive\Downloads\Documents\Modelos%20Personalizados%20do%20Office\GEMEO%20DIGITAL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GEMEO DIGITAL</Template>
  <TotalTime>4</TotalTime>
  <Pages>2</Pages>
  <Words>576</Words>
  <Characters>3428</Characters>
  <Application>Microsoft Office Word</Application>
  <DocSecurity>0</DocSecurity>
  <Lines>62</Lines>
  <Paragraphs>19</Paragraphs>
  <ScaleCrop>false</ScaleCrop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R. Melo</dc:creator>
  <cp:keywords/>
  <dc:description/>
  <cp:lastModifiedBy>Wilson R. Melo</cp:lastModifiedBy>
  <cp:revision>3</cp:revision>
  <dcterms:created xsi:type="dcterms:W3CDTF">2024-11-14T13:30:00Z</dcterms:created>
  <dcterms:modified xsi:type="dcterms:W3CDTF">2024-11-14T13:34:00Z</dcterms:modified>
</cp:coreProperties>
</file>