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9DBE4" w14:textId="77777777" w:rsidR="00791FC7" w:rsidRPr="00791FC7" w:rsidRDefault="00791FC7" w:rsidP="00791FC7">
      <w:r w:rsidRPr="00791FC7">
        <w:t xml:space="preserve">1. Como você avalia o potencial de otimização operacional através da implementação de tecnologias avançadas na usina? 2. Qual sua percepção sobre a capacidade atual da equipe em lidar com sistemas automatizados de alta complexidade? 3. Como você classificaria o nível de preparo da empresa para enfrentar potenciais ameaças cibernéticas? 4.Em sua opinião, qual o grau de maturidade das tecnologias de IA e aprendizado de máquina para aplicação em operações críticas da usina? 5. Como você avalia o potencial de retorno financeiro a longo prazo de investimentos em tecnologias avançadas para a usina? 6. Qual sua percepção sobre a capacidade da empresa em manter e atualizar sistemas tecnológicos complexos de forma sustentável? 7. Como você classificaria o equilíbrio atual entre automação e supervisão humana nas operações da usina? 8. Em sua opinião, qual o nível de adaptabilidade da cultura organizacional para incorporar mudanças tecnológicas significativas? 9. Como você avalia a capacidade atual dos sistemas em prever e prevenir falhas operacionais críticas? 10. Qual sua percepção sobre o impacto potencial da implementação de um gêmeo digital na eficiência operacional da usina? 5 2 3 3 4 4 4 4 2 4 5 3 2 1 4 4 3 2 2 4 5 3 3 4 5 3 3 4 2 5 4 3 4 4 4 3 3 4 4 5 5 3 4 1 3 4 4 2 2 4 4 2 4 3 4 2 4 2 1 4 Escreva uma análise sobre essa pesquisa. Ela representa a opinião de stakeholder de uma Usina </w:t>
      </w:r>
      <w:proofErr w:type="spellStart"/>
      <w:r w:rsidRPr="00791FC7">
        <w:t>Termoeletrica</w:t>
      </w:r>
      <w:proofErr w:type="spellEnd"/>
      <w:r w:rsidRPr="00791FC7">
        <w:t xml:space="preserve"> a Carvão, cliente de um produto que estou desenvolvendo: um </w:t>
      </w:r>
      <w:proofErr w:type="spellStart"/>
      <w:r w:rsidRPr="00791FC7">
        <w:t>Gemeo</w:t>
      </w:r>
      <w:proofErr w:type="spellEnd"/>
      <w:r w:rsidRPr="00791FC7">
        <w:t xml:space="preserve"> Digital para a Caldeira CFB que lá opera.</w:t>
      </w:r>
    </w:p>
    <w:p w14:paraId="70F57552" w14:textId="77777777" w:rsidR="00791FC7" w:rsidRPr="00791FC7" w:rsidRDefault="00791FC7" w:rsidP="00791FC7">
      <w:r w:rsidRPr="00791FC7">
        <w:t>ChatGPT</w:t>
      </w:r>
    </w:p>
    <w:p w14:paraId="13A2C42D" w14:textId="77777777" w:rsidR="00791FC7" w:rsidRPr="00791FC7" w:rsidRDefault="00791FC7" w:rsidP="00791FC7">
      <w:r w:rsidRPr="00791FC7">
        <w:t>Pensou por 37 segundos</w:t>
      </w:r>
    </w:p>
    <w:p w14:paraId="664CAFB6" w14:textId="77777777" w:rsidR="00791FC7" w:rsidRPr="00791FC7" w:rsidRDefault="00791FC7" w:rsidP="00791FC7">
      <w:r w:rsidRPr="00791FC7">
        <w:rPr>
          <w:b/>
          <w:bCs/>
        </w:rPr>
        <w:t>Análise da Pesquisa de Opinião dos Stakeholders sobre a Implementação de um Gêmeo Digital na Usina Termoelétrica a Carvão</w:t>
      </w:r>
    </w:p>
    <w:p w14:paraId="26FDD041" w14:textId="77777777" w:rsidR="00791FC7" w:rsidRPr="00791FC7" w:rsidRDefault="00791FC7" w:rsidP="00791FC7">
      <w:r w:rsidRPr="00791FC7">
        <w:rPr>
          <w:b/>
          <w:bCs/>
        </w:rPr>
        <w:t>Introdução</w:t>
      </w:r>
    </w:p>
    <w:p w14:paraId="722B201B" w14:textId="77777777" w:rsidR="00791FC7" w:rsidRPr="00791FC7" w:rsidRDefault="00791FC7" w:rsidP="00791FC7">
      <w:r w:rsidRPr="00791FC7">
        <w:t>A pesquisa realizada buscou compreender as percepções dos stakeholders de uma usina termoelétrica a carvão em relação à implementação de tecnologias avançadas, especificamente um gêmeo digital para a caldeira CFB em operação. A seguir, apresentamos uma análise detalhada dos resultados obtidos.</w:t>
      </w:r>
    </w:p>
    <w:p w14:paraId="7B7BAB7C" w14:textId="77777777" w:rsidR="00791FC7" w:rsidRPr="00791FC7" w:rsidRDefault="00791FC7" w:rsidP="00791FC7">
      <w:r w:rsidRPr="00791FC7">
        <w:pict w14:anchorId="1A5F0E25">
          <v:rect id="_x0000_i1055" style="width:0;height:1.5pt" o:hralign="center" o:hrstd="t" o:hr="t" fillcolor="#a0a0a0" stroked="f"/>
        </w:pict>
      </w:r>
    </w:p>
    <w:p w14:paraId="526EA1AB" w14:textId="77777777" w:rsidR="00791FC7" w:rsidRPr="00791FC7" w:rsidRDefault="00791FC7" w:rsidP="00791FC7">
      <w:r w:rsidRPr="00791FC7">
        <w:rPr>
          <w:b/>
          <w:bCs/>
        </w:rPr>
        <w:t>1. Potencial de Otimização Operacional (Questão 1)</w:t>
      </w:r>
    </w:p>
    <w:p w14:paraId="793CED11" w14:textId="77777777" w:rsidR="00791FC7" w:rsidRPr="00791FC7" w:rsidRDefault="00791FC7" w:rsidP="00791FC7">
      <w:pPr>
        <w:numPr>
          <w:ilvl w:val="0"/>
          <w:numId w:val="1"/>
        </w:numPr>
      </w:pPr>
      <w:r w:rsidRPr="00791FC7">
        <w:rPr>
          <w:b/>
          <w:bCs/>
        </w:rPr>
        <w:t>Média</w:t>
      </w:r>
      <w:r w:rsidRPr="00791FC7">
        <w:t>: 4,67</w:t>
      </w:r>
    </w:p>
    <w:p w14:paraId="315F9E1C" w14:textId="77777777" w:rsidR="00791FC7" w:rsidRPr="00791FC7" w:rsidRDefault="00791FC7" w:rsidP="00791FC7">
      <w:pPr>
        <w:numPr>
          <w:ilvl w:val="0"/>
          <w:numId w:val="1"/>
        </w:numPr>
      </w:pPr>
      <w:r w:rsidRPr="00791FC7">
        <w:rPr>
          <w:b/>
          <w:bCs/>
        </w:rPr>
        <w:t>Análise</w:t>
      </w:r>
      <w:r w:rsidRPr="00791FC7">
        <w:t>: Há um forte consenso entre os stakeholders sobre o alto potencial de otimização operacional através da implementação de tecnologias avançadas. Isso indica abertura e entusiasmo para inovações que possam melhorar a eficiência e a produtividade da usina.</w:t>
      </w:r>
    </w:p>
    <w:p w14:paraId="3C41789B" w14:textId="77777777" w:rsidR="00791FC7" w:rsidRPr="00791FC7" w:rsidRDefault="00791FC7" w:rsidP="00791FC7">
      <w:r w:rsidRPr="00791FC7">
        <w:rPr>
          <w:b/>
          <w:bCs/>
        </w:rPr>
        <w:t>2. Capacidade da Equipe em Lidar com Sistemas Automatizados (Questão 2)</w:t>
      </w:r>
    </w:p>
    <w:p w14:paraId="36BCA362" w14:textId="77777777" w:rsidR="00791FC7" w:rsidRPr="00791FC7" w:rsidRDefault="00791FC7" w:rsidP="00791FC7">
      <w:pPr>
        <w:numPr>
          <w:ilvl w:val="0"/>
          <w:numId w:val="2"/>
        </w:numPr>
      </w:pPr>
      <w:r w:rsidRPr="00791FC7">
        <w:rPr>
          <w:b/>
          <w:bCs/>
        </w:rPr>
        <w:t>Média</w:t>
      </w:r>
      <w:r w:rsidRPr="00791FC7">
        <w:t>: 2,67</w:t>
      </w:r>
    </w:p>
    <w:p w14:paraId="7DD4AE9B" w14:textId="77777777" w:rsidR="00791FC7" w:rsidRPr="00791FC7" w:rsidRDefault="00791FC7" w:rsidP="00791FC7">
      <w:pPr>
        <w:numPr>
          <w:ilvl w:val="0"/>
          <w:numId w:val="2"/>
        </w:numPr>
      </w:pPr>
      <w:r w:rsidRPr="00791FC7">
        <w:rPr>
          <w:b/>
          <w:bCs/>
        </w:rPr>
        <w:t>Análise</w:t>
      </w:r>
      <w:r w:rsidRPr="00791FC7">
        <w:t>: A percepção geral é que a equipe atual pode não estar plenamente preparada para lidar com sistemas automatizados de alta complexidade. Isso sugere a necessidade de investimentos em treinamento e capacitação dos funcionários para assegurar uma transição suave.</w:t>
      </w:r>
    </w:p>
    <w:p w14:paraId="633B5F80" w14:textId="77777777" w:rsidR="00791FC7" w:rsidRPr="00791FC7" w:rsidRDefault="00791FC7" w:rsidP="00791FC7">
      <w:r w:rsidRPr="00791FC7">
        <w:rPr>
          <w:b/>
          <w:bCs/>
        </w:rPr>
        <w:t>3. Preparo para Enfrentar Ameaças Cibernéticas (Questão 3)</w:t>
      </w:r>
    </w:p>
    <w:p w14:paraId="77CBA09E" w14:textId="77777777" w:rsidR="00791FC7" w:rsidRPr="00791FC7" w:rsidRDefault="00791FC7" w:rsidP="00791FC7">
      <w:pPr>
        <w:numPr>
          <w:ilvl w:val="0"/>
          <w:numId w:val="3"/>
        </w:numPr>
      </w:pPr>
      <w:r w:rsidRPr="00791FC7">
        <w:rPr>
          <w:b/>
          <w:bCs/>
        </w:rPr>
        <w:lastRenderedPageBreak/>
        <w:t>Média</w:t>
      </w:r>
      <w:r w:rsidRPr="00791FC7">
        <w:t>: 3,33</w:t>
      </w:r>
    </w:p>
    <w:p w14:paraId="59DDB58C" w14:textId="77777777" w:rsidR="00791FC7" w:rsidRPr="00791FC7" w:rsidRDefault="00791FC7" w:rsidP="00791FC7">
      <w:pPr>
        <w:numPr>
          <w:ilvl w:val="0"/>
          <w:numId w:val="3"/>
        </w:numPr>
      </w:pPr>
      <w:r w:rsidRPr="00791FC7">
        <w:rPr>
          <w:b/>
          <w:bCs/>
        </w:rPr>
        <w:t>Análise</w:t>
      </w:r>
      <w:r w:rsidRPr="00791FC7">
        <w:t>: Existe uma preocupação moderada sobre a capacidade da empresa em lidar com ameaças cibernéticas. Com a introdução de tecnologias avançadas, a segurança cibernética torna-se ainda mais crucial, indicando a necessidade de fortalecer as defesas digitais.</w:t>
      </w:r>
    </w:p>
    <w:p w14:paraId="298AA848" w14:textId="77777777" w:rsidR="00791FC7" w:rsidRPr="00791FC7" w:rsidRDefault="00791FC7" w:rsidP="00791FC7">
      <w:r w:rsidRPr="00791FC7">
        <w:rPr>
          <w:b/>
          <w:bCs/>
        </w:rPr>
        <w:t>4. Maturidade das Tecnologias de IA e Aprendizado de Máquina (Questão 4)</w:t>
      </w:r>
    </w:p>
    <w:p w14:paraId="4766A5A0" w14:textId="77777777" w:rsidR="00791FC7" w:rsidRPr="00791FC7" w:rsidRDefault="00791FC7" w:rsidP="00791FC7">
      <w:pPr>
        <w:numPr>
          <w:ilvl w:val="0"/>
          <w:numId w:val="4"/>
        </w:numPr>
      </w:pPr>
      <w:r w:rsidRPr="00791FC7">
        <w:rPr>
          <w:b/>
          <w:bCs/>
        </w:rPr>
        <w:t>Média</w:t>
      </w:r>
      <w:r w:rsidRPr="00791FC7">
        <w:t>: 2,67</w:t>
      </w:r>
    </w:p>
    <w:p w14:paraId="47ECD24D" w14:textId="77777777" w:rsidR="00791FC7" w:rsidRPr="00791FC7" w:rsidRDefault="00791FC7" w:rsidP="00791FC7">
      <w:pPr>
        <w:numPr>
          <w:ilvl w:val="0"/>
          <w:numId w:val="4"/>
        </w:numPr>
      </w:pPr>
      <w:r w:rsidRPr="00791FC7">
        <w:rPr>
          <w:b/>
          <w:bCs/>
        </w:rPr>
        <w:t>Análise</w:t>
      </w:r>
      <w:r w:rsidRPr="00791FC7">
        <w:t>: Os stakeholders estão céticos quanto à maturidade das tecnologias de IA e aprendizado de máquina para aplicações críticas na usina. Isso pode refletir desconhecimento ou incerteza sobre a eficácia dessas tecnologias no contexto industrial específico.</w:t>
      </w:r>
    </w:p>
    <w:p w14:paraId="634CB261" w14:textId="77777777" w:rsidR="00791FC7" w:rsidRPr="00791FC7" w:rsidRDefault="00791FC7" w:rsidP="00791FC7">
      <w:r w:rsidRPr="00791FC7">
        <w:rPr>
          <w:b/>
          <w:bCs/>
        </w:rPr>
        <w:t>5. Retorno Financeiro a Longo Prazo (Questão 5)</w:t>
      </w:r>
    </w:p>
    <w:p w14:paraId="10642E59" w14:textId="77777777" w:rsidR="00791FC7" w:rsidRPr="00791FC7" w:rsidRDefault="00791FC7" w:rsidP="00791FC7">
      <w:pPr>
        <w:numPr>
          <w:ilvl w:val="0"/>
          <w:numId w:val="5"/>
        </w:numPr>
      </w:pPr>
      <w:r w:rsidRPr="00791FC7">
        <w:rPr>
          <w:b/>
          <w:bCs/>
        </w:rPr>
        <w:t>Média</w:t>
      </w:r>
      <w:r w:rsidRPr="00791FC7">
        <w:t>: 4,0</w:t>
      </w:r>
    </w:p>
    <w:p w14:paraId="6E52D084" w14:textId="77777777" w:rsidR="00791FC7" w:rsidRPr="00791FC7" w:rsidRDefault="00791FC7" w:rsidP="00791FC7">
      <w:pPr>
        <w:numPr>
          <w:ilvl w:val="0"/>
          <w:numId w:val="5"/>
        </w:numPr>
      </w:pPr>
      <w:r w:rsidRPr="00791FC7">
        <w:rPr>
          <w:b/>
          <w:bCs/>
        </w:rPr>
        <w:t>Análise</w:t>
      </w:r>
      <w:r w:rsidRPr="00791FC7">
        <w:t>: Há uma percepção positiva em relação ao potencial de retorno financeiro a longo prazo dos investimentos em tecnologias avançadas. Isso reforça a viabilidade econômica do projeto e pode facilitar a aprovação de investimentos necessários.</w:t>
      </w:r>
    </w:p>
    <w:p w14:paraId="7A163D07" w14:textId="77777777" w:rsidR="00791FC7" w:rsidRPr="00791FC7" w:rsidRDefault="00791FC7" w:rsidP="00791FC7">
      <w:r w:rsidRPr="00791FC7">
        <w:rPr>
          <w:b/>
          <w:bCs/>
        </w:rPr>
        <w:t>6. Capacidade de Manutenção e Atualização de Sistemas (Questão 6)</w:t>
      </w:r>
    </w:p>
    <w:p w14:paraId="42303718" w14:textId="77777777" w:rsidR="00791FC7" w:rsidRPr="00791FC7" w:rsidRDefault="00791FC7" w:rsidP="00791FC7">
      <w:pPr>
        <w:numPr>
          <w:ilvl w:val="0"/>
          <w:numId w:val="6"/>
        </w:numPr>
      </w:pPr>
      <w:r w:rsidRPr="00791FC7">
        <w:rPr>
          <w:b/>
          <w:bCs/>
        </w:rPr>
        <w:t>Média</w:t>
      </w:r>
      <w:r w:rsidRPr="00791FC7">
        <w:t>: 3,33</w:t>
      </w:r>
    </w:p>
    <w:p w14:paraId="4EBE6FCE" w14:textId="77777777" w:rsidR="00791FC7" w:rsidRPr="00791FC7" w:rsidRDefault="00791FC7" w:rsidP="00791FC7">
      <w:pPr>
        <w:numPr>
          <w:ilvl w:val="0"/>
          <w:numId w:val="6"/>
        </w:numPr>
      </w:pPr>
      <w:r w:rsidRPr="00791FC7">
        <w:rPr>
          <w:b/>
          <w:bCs/>
        </w:rPr>
        <w:t>Análise</w:t>
      </w:r>
      <w:r w:rsidRPr="00791FC7">
        <w:t>: A empresa é vista como moderadamente capaz de manter e atualizar sistemas tecnológicos complexos de forma sustentável. Isso aponta para a necessidade de estabelecer planos robustos de manutenção e atualização contínua.</w:t>
      </w:r>
    </w:p>
    <w:p w14:paraId="7AD414BD" w14:textId="77777777" w:rsidR="00791FC7" w:rsidRPr="00791FC7" w:rsidRDefault="00791FC7" w:rsidP="00791FC7">
      <w:r w:rsidRPr="00791FC7">
        <w:rPr>
          <w:b/>
          <w:bCs/>
        </w:rPr>
        <w:t>7. Equilíbrio entre Automação e Supervisão Humana (Questão 7)</w:t>
      </w:r>
    </w:p>
    <w:p w14:paraId="352C8DDF" w14:textId="77777777" w:rsidR="00791FC7" w:rsidRPr="00791FC7" w:rsidRDefault="00791FC7" w:rsidP="00791FC7">
      <w:pPr>
        <w:numPr>
          <w:ilvl w:val="0"/>
          <w:numId w:val="7"/>
        </w:numPr>
      </w:pPr>
      <w:r w:rsidRPr="00791FC7">
        <w:rPr>
          <w:b/>
          <w:bCs/>
        </w:rPr>
        <w:t>Média</w:t>
      </w:r>
      <w:r w:rsidRPr="00791FC7">
        <w:t>: 3,5</w:t>
      </w:r>
    </w:p>
    <w:p w14:paraId="094B7D8E" w14:textId="77777777" w:rsidR="00791FC7" w:rsidRPr="00791FC7" w:rsidRDefault="00791FC7" w:rsidP="00791FC7">
      <w:pPr>
        <w:numPr>
          <w:ilvl w:val="0"/>
          <w:numId w:val="7"/>
        </w:numPr>
      </w:pPr>
      <w:r w:rsidRPr="00791FC7">
        <w:rPr>
          <w:b/>
          <w:bCs/>
        </w:rPr>
        <w:t>Análise</w:t>
      </w:r>
      <w:r w:rsidRPr="00791FC7">
        <w:t>: Os stakeholders percebem um equilíbrio razoável entre automação e supervisão humana. No entanto, há espaço para otimizar esse equilíbrio para maximizar os benefícios da automação sem comprometer a expertise humana.</w:t>
      </w:r>
    </w:p>
    <w:p w14:paraId="301C6663" w14:textId="77777777" w:rsidR="00791FC7" w:rsidRPr="00791FC7" w:rsidRDefault="00791FC7" w:rsidP="00791FC7">
      <w:r w:rsidRPr="00791FC7">
        <w:rPr>
          <w:b/>
          <w:bCs/>
        </w:rPr>
        <w:t>8. Adaptabilidade da Cultura Organizacional (Questão 8)</w:t>
      </w:r>
    </w:p>
    <w:p w14:paraId="4C90A77A" w14:textId="77777777" w:rsidR="00791FC7" w:rsidRPr="00791FC7" w:rsidRDefault="00791FC7" w:rsidP="00791FC7">
      <w:pPr>
        <w:numPr>
          <w:ilvl w:val="0"/>
          <w:numId w:val="8"/>
        </w:numPr>
      </w:pPr>
      <w:r w:rsidRPr="00791FC7">
        <w:rPr>
          <w:b/>
          <w:bCs/>
        </w:rPr>
        <w:t>Média</w:t>
      </w:r>
      <w:r w:rsidRPr="00791FC7">
        <w:t>: 3,0</w:t>
      </w:r>
    </w:p>
    <w:p w14:paraId="6475C00C" w14:textId="77777777" w:rsidR="00791FC7" w:rsidRPr="00791FC7" w:rsidRDefault="00791FC7" w:rsidP="00791FC7">
      <w:pPr>
        <w:numPr>
          <w:ilvl w:val="0"/>
          <w:numId w:val="8"/>
        </w:numPr>
      </w:pPr>
      <w:r w:rsidRPr="00791FC7">
        <w:rPr>
          <w:b/>
          <w:bCs/>
        </w:rPr>
        <w:t>Análise</w:t>
      </w:r>
      <w:r w:rsidRPr="00791FC7">
        <w:t>: A adaptabilidade da cultura organizacional para mudanças tecnológicas significativas é considerada média. Isso indica resistência potencial a mudanças e ressalta a importância de estratégias de gestão de mudança eficazes.</w:t>
      </w:r>
    </w:p>
    <w:p w14:paraId="14556634" w14:textId="77777777" w:rsidR="00791FC7" w:rsidRPr="00791FC7" w:rsidRDefault="00791FC7" w:rsidP="00791FC7">
      <w:r w:rsidRPr="00791FC7">
        <w:rPr>
          <w:b/>
          <w:bCs/>
        </w:rPr>
        <w:t>9. Capacidade de Prever e Prevenir Falhas (Questão 9)</w:t>
      </w:r>
    </w:p>
    <w:p w14:paraId="2B3E8433" w14:textId="77777777" w:rsidR="00791FC7" w:rsidRPr="00791FC7" w:rsidRDefault="00791FC7" w:rsidP="00791FC7">
      <w:pPr>
        <w:numPr>
          <w:ilvl w:val="0"/>
          <w:numId w:val="9"/>
        </w:numPr>
      </w:pPr>
      <w:r w:rsidRPr="00791FC7">
        <w:rPr>
          <w:b/>
          <w:bCs/>
        </w:rPr>
        <w:t>Média</w:t>
      </w:r>
      <w:r w:rsidRPr="00791FC7">
        <w:t>: 2,17</w:t>
      </w:r>
    </w:p>
    <w:p w14:paraId="186271EB" w14:textId="77777777" w:rsidR="00791FC7" w:rsidRPr="00791FC7" w:rsidRDefault="00791FC7" w:rsidP="00791FC7">
      <w:pPr>
        <w:numPr>
          <w:ilvl w:val="0"/>
          <w:numId w:val="9"/>
        </w:numPr>
      </w:pPr>
      <w:r w:rsidRPr="00791FC7">
        <w:rPr>
          <w:b/>
          <w:bCs/>
        </w:rPr>
        <w:t>Análise</w:t>
      </w:r>
      <w:r w:rsidRPr="00791FC7">
        <w:t xml:space="preserve">: Esta é a área de maior preocupação. A baixa pontuação sugere que os sistemas atuais são vistos como insuficientes na previsão e prevenção de falhas </w:t>
      </w:r>
      <w:r w:rsidRPr="00791FC7">
        <w:lastRenderedPageBreak/>
        <w:t>operacionais críticas. O gêmeo digital pode ser apresentado como solução para este problema.</w:t>
      </w:r>
    </w:p>
    <w:p w14:paraId="13B91299" w14:textId="77777777" w:rsidR="00791FC7" w:rsidRPr="00791FC7" w:rsidRDefault="00791FC7" w:rsidP="00791FC7">
      <w:r w:rsidRPr="00791FC7">
        <w:rPr>
          <w:b/>
          <w:bCs/>
        </w:rPr>
        <w:t>10. Impacto Potencial do Gêmeo Digital (Questão 10)</w:t>
      </w:r>
    </w:p>
    <w:p w14:paraId="3E0B4356" w14:textId="77777777" w:rsidR="00791FC7" w:rsidRPr="00791FC7" w:rsidRDefault="00791FC7" w:rsidP="00791FC7">
      <w:pPr>
        <w:numPr>
          <w:ilvl w:val="0"/>
          <w:numId w:val="10"/>
        </w:numPr>
      </w:pPr>
      <w:r w:rsidRPr="00791FC7">
        <w:rPr>
          <w:b/>
          <w:bCs/>
        </w:rPr>
        <w:t>Média</w:t>
      </w:r>
      <w:r w:rsidRPr="00791FC7">
        <w:t>: 4,33</w:t>
      </w:r>
    </w:p>
    <w:p w14:paraId="51230638" w14:textId="77777777" w:rsidR="00791FC7" w:rsidRPr="00791FC7" w:rsidRDefault="00791FC7" w:rsidP="00791FC7">
      <w:pPr>
        <w:numPr>
          <w:ilvl w:val="0"/>
          <w:numId w:val="10"/>
        </w:numPr>
      </w:pPr>
      <w:r w:rsidRPr="00791FC7">
        <w:rPr>
          <w:b/>
          <w:bCs/>
        </w:rPr>
        <w:t>Análise</w:t>
      </w:r>
      <w:r w:rsidRPr="00791FC7">
        <w:t>: Os stakeholders têm uma percepção positiva significativa sobre o impacto potencial da implementação de um gêmeo digital na eficiência operacional da usina. Isso demonstra receptividade ao produto em desenvolvimento.</w:t>
      </w:r>
    </w:p>
    <w:p w14:paraId="47B2733A" w14:textId="77777777" w:rsidR="00791FC7" w:rsidRPr="00791FC7" w:rsidRDefault="00791FC7" w:rsidP="00791FC7">
      <w:r w:rsidRPr="00791FC7">
        <w:pict w14:anchorId="4BAE6C25">
          <v:rect id="_x0000_i1056" style="width:0;height:1.5pt" o:hralign="center" o:hrstd="t" o:hr="t" fillcolor="#a0a0a0" stroked="f"/>
        </w:pict>
      </w:r>
    </w:p>
    <w:p w14:paraId="23FB4C97" w14:textId="77777777" w:rsidR="00791FC7" w:rsidRPr="00791FC7" w:rsidRDefault="00791FC7" w:rsidP="00791FC7">
      <w:r w:rsidRPr="00791FC7">
        <w:rPr>
          <w:b/>
          <w:bCs/>
        </w:rPr>
        <w:t>Conclusão Geral</w:t>
      </w:r>
    </w:p>
    <w:p w14:paraId="7AB6127F" w14:textId="77777777" w:rsidR="00791FC7" w:rsidRPr="00791FC7" w:rsidRDefault="00791FC7" w:rsidP="00791FC7">
      <w:r w:rsidRPr="00791FC7">
        <w:t>Os resultados indicam que os stakeholders reconhecem os benefícios potenciais da implementação de tecnologias avançadas, especialmente um gêmeo digital para a caldeira CFB. Há entusiasmo em relação ao aumento da eficiência operacional e ao retorno financeiro a longo prazo. No entanto, preocupações foram levantadas sobre a capacidade da equipe em lidar com sistemas complexos, a preparação para ameaças cibernéticas e a eficiência dos sistemas atuais em prevenir falhas.</w:t>
      </w:r>
    </w:p>
    <w:p w14:paraId="35F08394" w14:textId="77777777" w:rsidR="00791FC7" w:rsidRPr="00791FC7" w:rsidRDefault="00791FC7" w:rsidP="00791FC7">
      <w:r w:rsidRPr="00791FC7">
        <w:pict w14:anchorId="7D77A4F3">
          <v:rect id="_x0000_i1057" style="width:0;height:1.5pt" o:hralign="center" o:hrstd="t" o:hr="t" fillcolor="#a0a0a0" stroked="f"/>
        </w:pict>
      </w:r>
    </w:p>
    <w:p w14:paraId="66F49EE7" w14:textId="77777777" w:rsidR="00791FC7" w:rsidRPr="00791FC7" w:rsidRDefault="00791FC7" w:rsidP="00791FC7">
      <w:r w:rsidRPr="00791FC7">
        <w:rPr>
          <w:b/>
          <w:bCs/>
        </w:rPr>
        <w:t>Recomendações</w:t>
      </w:r>
    </w:p>
    <w:p w14:paraId="5180F176" w14:textId="77777777" w:rsidR="00791FC7" w:rsidRPr="00791FC7" w:rsidRDefault="00791FC7" w:rsidP="00791FC7">
      <w:pPr>
        <w:numPr>
          <w:ilvl w:val="0"/>
          <w:numId w:val="11"/>
        </w:numPr>
      </w:pPr>
      <w:r w:rsidRPr="00791FC7">
        <w:rPr>
          <w:b/>
          <w:bCs/>
        </w:rPr>
        <w:t>Programa de Capacitação</w:t>
      </w:r>
      <w:r w:rsidRPr="00791FC7">
        <w:t>: Implementar treinamentos para a equipe técnica visando aumentar a proficiência em sistemas automatizados e tecnologias avançadas.</w:t>
      </w:r>
    </w:p>
    <w:p w14:paraId="5ABC2B22" w14:textId="77777777" w:rsidR="00791FC7" w:rsidRPr="00791FC7" w:rsidRDefault="00791FC7" w:rsidP="00791FC7">
      <w:pPr>
        <w:numPr>
          <w:ilvl w:val="0"/>
          <w:numId w:val="11"/>
        </w:numPr>
      </w:pPr>
      <w:r w:rsidRPr="00791FC7">
        <w:rPr>
          <w:b/>
          <w:bCs/>
        </w:rPr>
        <w:t>Fortalecimento da Segurança Cibernética</w:t>
      </w:r>
      <w:r w:rsidRPr="00791FC7">
        <w:t>: Desenvolver e atualizar protocolos de segurança para proteger contra ameaças cibernéticas associadas a sistemas avançados.</w:t>
      </w:r>
    </w:p>
    <w:p w14:paraId="7FCFAD6F" w14:textId="77777777" w:rsidR="00791FC7" w:rsidRPr="00791FC7" w:rsidRDefault="00791FC7" w:rsidP="00791FC7">
      <w:pPr>
        <w:numPr>
          <w:ilvl w:val="0"/>
          <w:numId w:val="11"/>
        </w:numPr>
      </w:pPr>
      <w:r w:rsidRPr="00791FC7">
        <w:rPr>
          <w:b/>
          <w:bCs/>
        </w:rPr>
        <w:t>Gestão de Mudança Organizacional</w:t>
      </w:r>
      <w:r w:rsidRPr="00791FC7">
        <w:t>: Adotar estratégias de gestão de mudança para melhorar a adaptabilidade cultural, incluindo comunicação transparente e envolvimento ativo dos funcionários no processo de implementação.</w:t>
      </w:r>
    </w:p>
    <w:p w14:paraId="5D3D85B7" w14:textId="77777777" w:rsidR="00791FC7" w:rsidRPr="00791FC7" w:rsidRDefault="00791FC7" w:rsidP="00791FC7">
      <w:pPr>
        <w:numPr>
          <w:ilvl w:val="0"/>
          <w:numId w:val="11"/>
        </w:numPr>
      </w:pPr>
      <w:r w:rsidRPr="00791FC7">
        <w:rPr>
          <w:b/>
          <w:bCs/>
        </w:rPr>
        <w:t>Demonstração de Benefícios</w:t>
      </w:r>
      <w:r w:rsidRPr="00791FC7">
        <w:t>: Apresentar casos de sucesso e simulações que evidenciem a maturidade e eficácia das tecnologias de IA e aprendizado de máquina no contexto operacional da usina.</w:t>
      </w:r>
    </w:p>
    <w:p w14:paraId="1C3FAA34" w14:textId="77777777" w:rsidR="00791FC7" w:rsidRPr="00791FC7" w:rsidRDefault="00791FC7" w:rsidP="00791FC7">
      <w:pPr>
        <w:numPr>
          <w:ilvl w:val="0"/>
          <w:numId w:val="11"/>
        </w:numPr>
      </w:pPr>
      <w:r w:rsidRPr="00791FC7">
        <w:rPr>
          <w:b/>
          <w:bCs/>
        </w:rPr>
        <w:t>Foco na Prevenção de Falhas</w:t>
      </w:r>
      <w:r w:rsidRPr="00791FC7">
        <w:t>: Enfatizar como o gêmeo digital pode melhorar a capacidade de prever e prevenir falhas operacionais, abordando diretamente a principal preocupação dos stakeholders.</w:t>
      </w:r>
    </w:p>
    <w:p w14:paraId="517155DF" w14:textId="77777777" w:rsidR="00791FC7" w:rsidRPr="00791FC7" w:rsidRDefault="00791FC7" w:rsidP="00791FC7">
      <w:r w:rsidRPr="00791FC7">
        <w:pict w14:anchorId="71FFF27D">
          <v:rect id="_x0000_i1058" style="width:0;height:1.5pt" o:hralign="center" o:hrstd="t" o:hr="t" fillcolor="#a0a0a0" stroked="f"/>
        </w:pict>
      </w:r>
    </w:p>
    <w:p w14:paraId="03F822B5" w14:textId="77777777" w:rsidR="00791FC7" w:rsidRPr="00791FC7" w:rsidRDefault="00791FC7" w:rsidP="00791FC7">
      <w:r w:rsidRPr="00791FC7">
        <w:rPr>
          <w:b/>
          <w:bCs/>
        </w:rPr>
        <w:t>Considerações Finais</w:t>
      </w:r>
    </w:p>
    <w:p w14:paraId="6158334C" w14:textId="77777777" w:rsidR="00791FC7" w:rsidRPr="00791FC7" w:rsidRDefault="00791FC7" w:rsidP="00791FC7">
      <w:r w:rsidRPr="00791FC7">
        <w:t>A pesquisa oferece insights valiosos que podem orientar a estratégia de implementação do gêmeo digital. Ao abordar proativamente as preocupações identificadas e alavancar o entusiasmo existente, há um potencial significativo para o sucesso do projeto e para a transformação positiva das operações da usina.</w:t>
      </w:r>
    </w:p>
    <w:p w14:paraId="0FB4D7A2" w14:textId="77777777" w:rsidR="00791FC7" w:rsidRPr="00791FC7" w:rsidRDefault="00791FC7" w:rsidP="00791FC7">
      <w:r w:rsidRPr="00791FC7">
        <w:lastRenderedPageBreak/>
        <w:t>o1</w:t>
      </w:r>
    </w:p>
    <w:p w14:paraId="27C12058" w14:textId="77777777" w:rsidR="00791FC7" w:rsidRPr="00791FC7" w:rsidRDefault="00791FC7" w:rsidP="00791FC7">
      <w:pPr>
        <w:rPr>
          <w:vanish/>
        </w:rPr>
      </w:pPr>
      <w:r w:rsidRPr="00791FC7">
        <w:rPr>
          <w:vanish/>
        </w:rPr>
        <w:t>Parte superior do formulário</w:t>
      </w:r>
    </w:p>
    <w:p w14:paraId="3702962D" w14:textId="77777777" w:rsidR="00791FC7" w:rsidRPr="00791FC7" w:rsidRDefault="00791FC7" w:rsidP="00791FC7">
      <w:r w:rsidRPr="00791FC7">
        <w:pict w14:anchorId="03069B20"/>
      </w:r>
    </w:p>
    <w:p w14:paraId="79481DC0" w14:textId="77777777" w:rsidR="00791FC7" w:rsidRPr="00791FC7" w:rsidRDefault="00791FC7" w:rsidP="00791FC7">
      <w:pPr>
        <w:rPr>
          <w:vanish/>
        </w:rPr>
      </w:pPr>
      <w:r w:rsidRPr="00791FC7">
        <w:rPr>
          <w:vanish/>
        </w:rPr>
        <w:t>Parte inferior do formulário</w:t>
      </w:r>
    </w:p>
    <w:p w14:paraId="1FCDB438" w14:textId="77777777" w:rsidR="00930BD6" w:rsidRDefault="00930BD6"/>
    <w:sectPr w:rsidR="00930BD6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B8DE5" w14:textId="77777777" w:rsidR="00791FC7" w:rsidRDefault="00791FC7" w:rsidP="001338BE">
      <w:pPr>
        <w:spacing w:after="0" w:line="240" w:lineRule="auto"/>
      </w:pPr>
      <w:r>
        <w:separator/>
      </w:r>
    </w:p>
  </w:endnote>
  <w:endnote w:type="continuationSeparator" w:id="0">
    <w:p w14:paraId="5262E268" w14:textId="77777777" w:rsidR="00791FC7" w:rsidRDefault="00791FC7" w:rsidP="00133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3927231"/>
      <w:docPartObj>
        <w:docPartGallery w:val="Page Numbers (Bottom of Page)"/>
        <w:docPartUnique/>
      </w:docPartObj>
    </w:sdtPr>
    <w:sdtEndPr/>
    <w:sdtContent>
      <w:p w14:paraId="5C7E3400" w14:textId="77777777" w:rsidR="001338BE" w:rsidRDefault="001338BE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1" allowOverlap="1" wp14:anchorId="32A80EC8" wp14:editId="744BE89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61592367" name="Agrupa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9507404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022432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4849869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2601AE" w14:textId="77777777" w:rsidR="001338BE" w:rsidRDefault="001338BE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2A80EC8" id="Agrupar 2" o:spid="_x0000_s1026" style="position:absolute;margin-left:0;margin-top:0;width:32.95pt;height:34.5pt;z-index:25166438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" filled="f" stroked="f">
                    <v:textbox inset="4.32pt,0,4.32pt,0">
                      <w:txbxContent>
                        <w:p w14:paraId="1F2601AE" w14:textId="77777777" w:rsidR="001338BE" w:rsidRDefault="001338BE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DF1F5B" w14:textId="77777777" w:rsidR="00791FC7" w:rsidRDefault="00791FC7" w:rsidP="001338BE">
      <w:pPr>
        <w:spacing w:after="0" w:line="240" w:lineRule="auto"/>
      </w:pPr>
      <w:r>
        <w:separator/>
      </w:r>
    </w:p>
  </w:footnote>
  <w:footnote w:type="continuationSeparator" w:id="0">
    <w:p w14:paraId="19AABEDA" w14:textId="77777777" w:rsidR="00791FC7" w:rsidRDefault="00791FC7" w:rsidP="00133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566016" w14:textId="77777777" w:rsidR="001338BE" w:rsidRPr="001338BE" w:rsidRDefault="001338BE" w:rsidP="001338BE">
    <w:pPr>
      <w:pStyle w:val="Cabealho"/>
      <w:jc w:val="center"/>
      <w:rPr>
        <w:rFonts w:ascii="Aptos ExtraBold" w:hAnsi="Aptos ExtraBold"/>
        <w:sz w:val="24"/>
        <w:szCs w:val="24"/>
      </w:rPr>
    </w:pPr>
    <w:r w:rsidRPr="001338BE">
      <w:rPr>
        <w:rFonts w:ascii="Aptos ExtraBold" w:hAnsi="Aptos ExtraBold"/>
        <w:b/>
        <w:bCs/>
        <w:noProof/>
        <w:color w:val="000000"/>
        <w:sz w:val="24"/>
        <w:szCs w:val="24"/>
      </w:rPr>
      <w:drawing>
        <wp:anchor distT="0" distB="0" distL="114300" distR="114300" simplePos="0" relativeHeight="251660288" behindDoc="1" locked="0" layoutInCell="1" allowOverlap="1" wp14:anchorId="5D890568" wp14:editId="6CA1499C">
          <wp:simplePos x="0" y="0"/>
          <wp:positionH relativeFrom="leftMargin">
            <wp:align>right</wp:align>
          </wp:positionH>
          <wp:positionV relativeFrom="paragraph">
            <wp:posOffset>-276613</wp:posOffset>
          </wp:positionV>
          <wp:extent cx="595423" cy="595423"/>
          <wp:effectExtent l="0" t="0" r="0" b="0"/>
          <wp:wrapTight wrapText="bothSides">
            <wp:wrapPolygon edited="0">
              <wp:start x="0" y="0"/>
              <wp:lineTo x="0" y="20747"/>
              <wp:lineTo x="20747" y="20747"/>
              <wp:lineTo x="20747" y="0"/>
              <wp:lineTo x="0" y="0"/>
            </wp:wrapPolygon>
          </wp:wrapTight>
          <wp:docPr id="828829646" name="Imagem 1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8829646" name="Imagem 1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423" cy="5954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1338BE">
      <w:rPr>
        <w:rFonts w:ascii="Aptos ExtraBold" w:hAnsi="Aptos ExtraBold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291D5EB" wp14:editId="2FC84FBF">
              <wp:simplePos x="0" y="0"/>
              <wp:positionH relativeFrom="rightMargin">
                <wp:align>left</wp:align>
              </wp:positionH>
              <wp:positionV relativeFrom="paragraph">
                <wp:posOffset>-268605</wp:posOffset>
              </wp:positionV>
              <wp:extent cx="850604" cy="510363"/>
              <wp:effectExtent l="0" t="0" r="6985" b="4445"/>
              <wp:wrapNone/>
              <wp:docPr id="5" name="Agrupar 4">
                <a:extLst xmlns:a="http://schemas.openxmlformats.org/drawingml/2006/main">
                  <a:ext uri="{FF2B5EF4-FFF2-40B4-BE49-F238E27FC236}">
                    <a16:creationId xmlns:a16="http://schemas.microsoft.com/office/drawing/2014/main" id="{6760BD0A-5583-6782-AB6B-BAE9E596B8C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0604" cy="510363"/>
                        <a:chOff x="0" y="0"/>
                        <a:chExt cx="6109783" cy="3688718"/>
                      </a:xfrm>
                    </wpg:grpSpPr>
                    <pic:pic xmlns:pic="http://schemas.openxmlformats.org/drawingml/2006/picture">
                      <pic:nvPicPr>
                        <pic:cNvPr id="1680508727" name="Imagem 1680508727" descr="Uma imagem contendo no interior, computador, mesa, aceso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3F388E44-EC07-E97F-917F-686693D1F5E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100000"/>
                                  </a14:imgEffect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9783" cy="232886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70820676" name="Imagem 1970820676" descr="Uma imagem contendo Forma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B4A90962-9C08-6E51-3901-A9780C8DCFA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49" t="22867" r="4275" b="17378"/>
                        <a:stretch/>
                      </pic:blipFill>
                      <pic:spPr bwMode="auto">
                        <a:xfrm>
                          <a:off x="0" y="2328861"/>
                          <a:ext cx="6109782" cy="13598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6E1794B" id="Agrupar 4" o:spid="_x0000_s1026" style="position:absolute;margin-left:0;margin-top:-21.15pt;width:67pt;height:40.2pt;z-index:251662336;mso-position-horizontal:left;mso-position-horizontal-relative:right-margin-area;mso-width-relative:margin;mso-height-relative:margin" coordsize="61097,3688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680508727" o:spid="_x0000_s1027" type="#_x0000_t75" alt="Uma imagem contendo no interior, computador, mesa, aceso&#10;&#10;Descrição gerada automaticamente" style="position:absolute;width:61097;height:2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">
                <v:imagedata r:id="rId5" o:title="Uma imagem contendo no interior, computador, mesa, aceso&#10;&#10;Descrição gerada automaticamente"/>
              </v:shape>
              <v:shape id="Imagem 1970820676" o:spid="_x0000_s1028" type="#_x0000_t75" alt="Uma imagem contendo Forma&#10;&#10;Descrição gerada automaticamente" style="position:absolute;top:23288;width:61097;height:1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">
                <v:imagedata r:id="rId6" o:title="Uma imagem contendo Forma&#10;&#10;Descrição gerada automaticamente" croptop="14986f" cropbottom="11389f" cropleft="1605f" cropright="2802f"/>
              </v:shape>
              <w10:wrap anchorx="margin"/>
            </v:group>
          </w:pict>
        </mc:Fallback>
      </mc:AlternateContent>
    </w:r>
    <w:r w:rsidRPr="001338BE">
      <w:rPr>
        <w:rFonts w:ascii="Aptos ExtraBold" w:hAnsi="Aptos ExtraBold"/>
        <w:sz w:val="24"/>
        <w:szCs w:val="24"/>
      </w:rPr>
      <w:t>DESENVOLVIMENTO DE UM GÊMEO DIGITAL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C41DF"/>
    <w:multiLevelType w:val="multilevel"/>
    <w:tmpl w:val="A0546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A53CB"/>
    <w:multiLevelType w:val="multilevel"/>
    <w:tmpl w:val="A6FC8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82C14"/>
    <w:multiLevelType w:val="multilevel"/>
    <w:tmpl w:val="8E70F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714CFC"/>
    <w:multiLevelType w:val="multilevel"/>
    <w:tmpl w:val="5B18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16713A"/>
    <w:multiLevelType w:val="multilevel"/>
    <w:tmpl w:val="30C0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CC5060"/>
    <w:multiLevelType w:val="multilevel"/>
    <w:tmpl w:val="4C7C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9450C"/>
    <w:multiLevelType w:val="multilevel"/>
    <w:tmpl w:val="644C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9B1E35"/>
    <w:multiLevelType w:val="multilevel"/>
    <w:tmpl w:val="0C9E7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E66E1E"/>
    <w:multiLevelType w:val="multilevel"/>
    <w:tmpl w:val="66287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5228F2"/>
    <w:multiLevelType w:val="multilevel"/>
    <w:tmpl w:val="0B70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286EA2"/>
    <w:multiLevelType w:val="multilevel"/>
    <w:tmpl w:val="26B8E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2942740">
    <w:abstractNumId w:val="7"/>
  </w:num>
  <w:num w:numId="2" w16cid:durableId="208033680">
    <w:abstractNumId w:val="8"/>
  </w:num>
  <w:num w:numId="3" w16cid:durableId="1889410933">
    <w:abstractNumId w:val="0"/>
  </w:num>
  <w:num w:numId="4" w16cid:durableId="2057661643">
    <w:abstractNumId w:val="9"/>
  </w:num>
  <w:num w:numId="5" w16cid:durableId="149978638">
    <w:abstractNumId w:val="1"/>
  </w:num>
  <w:num w:numId="6" w16cid:durableId="679817203">
    <w:abstractNumId w:val="5"/>
  </w:num>
  <w:num w:numId="7" w16cid:durableId="1121262212">
    <w:abstractNumId w:val="3"/>
  </w:num>
  <w:num w:numId="8" w16cid:durableId="1123498482">
    <w:abstractNumId w:val="10"/>
  </w:num>
  <w:num w:numId="9" w16cid:durableId="465855558">
    <w:abstractNumId w:val="4"/>
  </w:num>
  <w:num w:numId="10" w16cid:durableId="1052728307">
    <w:abstractNumId w:val="2"/>
  </w:num>
  <w:num w:numId="11" w16cid:durableId="14766074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FC7"/>
    <w:rsid w:val="001338BE"/>
    <w:rsid w:val="00221C53"/>
    <w:rsid w:val="002E762C"/>
    <w:rsid w:val="00791FC7"/>
    <w:rsid w:val="00930BD6"/>
    <w:rsid w:val="00AC5EAF"/>
    <w:rsid w:val="00AF416D"/>
    <w:rsid w:val="00B701D6"/>
    <w:rsid w:val="00E127CD"/>
    <w:rsid w:val="00FC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409B0"/>
  <w15:chartTrackingRefBased/>
  <w15:docId w15:val="{0BD6D243-A698-4354-BF90-B29F2C5F1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3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33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33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33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33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33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33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3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33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33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338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338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338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338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8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8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33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3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33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33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33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338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338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338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33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338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338B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38BE"/>
  </w:style>
  <w:style w:type="paragraph" w:styleId="Rodap">
    <w:name w:val="footer"/>
    <w:basedOn w:val="Normal"/>
    <w:link w:val="Rodap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33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09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84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59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7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5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74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783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69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099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884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905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4016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525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40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870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15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796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4229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682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5515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96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59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728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263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086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229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413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00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90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004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031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6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54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27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2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7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23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51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502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32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69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928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825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111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2394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5695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923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252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9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83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74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154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308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95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76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694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6167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5378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9722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259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696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92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678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65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0189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1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so\OneDrive\Downloads\Documents\Modelos%20Personalizados%20do%20Office\Digital%20Twin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Digital Twin</Template>
  <TotalTime>1</TotalTime>
  <Pages>4</Pages>
  <Words>1089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R. Melo</dc:creator>
  <cp:keywords/>
  <dc:description/>
  <cp:lastModifiedBy>Wilson R. Melo</cp:lastModifiedBy>
  <cp:revision>1</cp:revision>
  <dcterms:created xsi:type="dcterms:W3CDTF">2024-11-29T13:52:00Z</dcterms:created>
  <dcterms:modified xsi:type="dcterms:W3CDTF">2024-11-29T13:53:00Z</dcterms:modified>
</cp:coreProperties>
</file>