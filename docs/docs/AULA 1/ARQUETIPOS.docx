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73FE9" w14:textId="77777777" w:rsidR="00930BD6" w:rsidRDefault="00930BD6"/>
    <w:p w14:paraId="016BFCA5" w14:textId="77777777" w:rsidR="009C4B4F" w:rsidRPr="009C4B4F" w:rsidRDefault="009C4B4F" w:rsidP="009C4B4F">
      <w:r w:rsidRPr="009C4B4F">
        <w:t>Arquétipo de Usuário 1: Maria, a Diretora Experiente</w:t>
      </w:r>
      <w:r w:rsidRPr="009C4B4F">
        <w:br/>
        <w:t xml:space="preserve">Maria é uma diretora experiente em uma usina termelétrica com mais de 20 anos de experiência na indústria. Ela está bem familiarizada com as complexidades das operações da usina e tem um profundo entendimento dos desafios enfrentados pelo conselho de diretores. Maria está preocupada com a dependência excessiva de automação e IA na operação da caldeira. Ela compreende os riscos associados a </w:t>
      </w:r>
      <w:proofErr w:type="gramStart"/>
      <w:r w:rsidRPr="009C4B4F">
        <w:t>uma potencial</w:t>
      </w:r>
      <w:proofErr w:type="gramEnd"/>
      <w:r w:rsidRPr="009C4B4F">
        <w:t xml:space="preserve"> falha nos algoritmos de IA e a falta de intervenção humana para abordar prontamente questões críticas. Maria acredita que um equilíbrio entre automação e supervisão humana é crucial para garantir a eficiência operacional e a segurança.</w:t>
      </w:r>
    </w:p>
    <w:p w14:paraId="26C8040F" w14:textId="77777777" w:rsidR="009C4B4F" w:rsidRPr="009C4B4F" w:rsidRDefault="009C4B4F" w:rsidP="009C4B4F">
      <w:r w:rsidRPr="009C4B4F">
        <w:t>Arquétipo de Usuário 2: Carlos, o Membro do Conselho Entusiasta de Tecnologia</w:t>
      </w:r>
      <w:r w:rsidRPr="009C4B4F">
        <w:br/>
        <w:t>Carlos é um membro do conselho de diretores de uma usina termelétrica, entusiasta de tecnologia. Com formação em ciência de dados e tecnologia, Carlos está entusiasmado com os avanços em IA e aprendizado de máquina que transformaram as operações da usina. No entanto, ele também está ciente dos riscos decorrentes da dependência excessiva de automação na operação da caldeira. Carlos acredita que investir em treinamento contínuo para a equipe da usina entender e intervir em falhas nos sistemas de IA é essencial. Ele defende uma abordagem proativa para abordar potenciais interrupções operacionais e riscos de segurança resultantes de mau funcionamento dos algoritmos de IA.</w:t>
      </w:r>
    </w:p>
    <w:p w14:paraId="14B0F17D" w14:textId="77777777" w:rsidR="009C4B4F" w:rsidRPr="009C4B4F" w:rsidRDefault="009C4B4F" w:rsidP="009C4B4F">
      <w:r w:rsidRPr="009C4B4F">
        <w:t>Arquétipo de Usuário 1</w:t>
      </w:r>
    </w:p>
    <w:p w14:paraId="632CF2BE" w14:textId="77777777" w:rsidR="009C4B4F" w:rsidRPr="009C4B4F" w:rsidRDefault="009C4B4F" w:rsidP="009C4B4F">
      <w:r w:rsidRPr="009C4B4F">
        <w:rPr>
          <w:b/>
          <w:bCs/>
        </w:rPr>
        <w:t>Diretor de Operações Preocupado</w:t>
      </w:r>
    </w:p>
    <w:p w14:paraId="4E6954EA" w14:textId="77777777" w:rsidR="009C4B4F" w:rsidRPr="009C4B4F" w:rsidRDefault="009C4B4F" w:rsidP="009C4B4F">
      <w:r w:rsidRPr="009C4B4F">
        <w:rPr>
          <w:b/>
          <w:bCs/>
        </w:rPr>
        <w:t>Histórico</w:t>
      </w:r>
      <w:r w:rsidRPr="009C4B4F">
        <w:t>: Profissional experiente com foco em eficiência operacional e gestão de riscos na indústria termelétrica.</w:t>
      </w:r>
    </w:p>
    <w:p w14:paraId="39EB7272" w14:textId="77777777" w:rsidR="009C4B4F" w:rsidRPr="009C4B4F" w:rsidRDefault="009C4B4F" w:rsidP="009C4B4F">
      <w:r w:rsidRPr="009C4B4F">
        <w:rPr>
          <w:b/>
          <w:bCs/>
        </w:rPr>
        <w:t>Principais Características</w:t>
      </w:r>
      <w:r w:rsidRPr="009C4B4F">
        <w:t>: Proativo, detalhista, experiente em gestão de crises.</w:t>
      </w:r>
    </w:p>
    <w:p w14:paraId="1892464D" w14:textId="77777777" w:rsidR="009C4B4F" w:rsidRPr="009C4B4F" w:rsidRDefault="009C4B4F" w:rsidP="009C4B4F">
      <w:r w:rsidRPr="009C4B4F">
        <w:rPr>
          <w:b/>
          <w:bCs/>
        </w:rPr>
        <w:t>Desafios</w:t>
      </w:r>
      <w:r w:rsidRPr="009C4B4F">
        <w:t>: Preocupado com a crescente vulnerabilidade a ataques cibernéticos devido à integração de sistemas digitais e uso de dados em tempo real.</w:t>
      </w:r>
    </w:p>
    <w:p w14:paraId="3E9FA501" w14:textId="77777777" w:rsidR="009C4B4F" w:rsidRPr="009C4B4F" w:rsidRDefault="009C4B4F" w:rsidP="009C4B4F">
      <w:r w:rsidRPr="009C4B4F">
        <w:pict w14:anchorId="1057D5C7">
          <v:rect id="_x0000_i1031" style="width:0;height:1.5pt" o:hralign="center" o:hrstd="t" o:hr="t" fillcolor="#a0a0a0" stroked="f"/>
        </w:pict>
      </w:r>
    </w:p>
    <w:p w14:paraId="0D89F793" w14:textId="77777777" w:rsidR="009C4B4F" w:rsidRPr="009C4B4F" w:rsidRDefault="009C4B4F" w:rsidP="009C4B4F">
      <w:r w:rsidRPr="009C4B4F">
        <w:t>Arquétipo de Usuário 2</w:t>
      </w:r>
    </w:p>
    <w:p w14:paraId="00EB7E93" w14:textId="77777777" w:rsidR="009C4B4F" w:rsidRPr="009C4B4F" w:rsidRDefault="009C4B4F" w:rsidP="009C4B4F">
      <w:r w:rsidRPr="009C4B4F">
        <w:rPr>
          <w:b/>
          <w:bCs/>
        </w:rPr>
        <w:t>Conselheiro de Administração Estratégico</w:t>
      </w:r>
    </w:p>
    <w:p w14:paraId="65637B68" w14:textId="77777777" w:rsidR="009C4B4F" w:rsidRPr="009C4B4F" w:rsidRDefault="009C4B4F" w:rsidP="009C4B4F">
      <w:r w:rsidRPr="009C4B4F">
        <w:rPr>
          <w:b/>
          <w:bCs/>
        </w:rPr>
        <w:t>Histórico</w:t>
      </w:r>
      <w:r w:rsidRPr="009C4B4F">
        <w:t>: Profissional veterano com visão estratégica e amplo conhecimento em governança corporativa no setor de energia.</w:t>
      </w:r>
    </w:p>
    <w:p w14:paraId="348232DA" w14:textId="77777777" w:rsidR="009C4B4F" w:rsidRPr="009C4B4F" w:rsidRDefault="009C4B4F" w:rsidP="009C4B4F">
      <w:r w:rsidRPr="009C4B4F">
        <w:rPr>
          <w:b/>
          <w:bCs/>
        </w:rPr>
        <w:t>Principais Características</w:t>
      </w:r>
      <w:r w:rsidRPr="009C4B4F">
        <w:t>: Pensador estratégico, bom tomador de decisões, fortes habilidades de liderança.</w:t>
      </w:r>
    </w:p>
    <w:p w14:paraId="01E5B3FC" w14:textId="77777777" w:rsidR="009C4B4F" w:rsidRPr="009C4B4F" w:rsidRDefault="009C4B4F" w:rsidP="009C4B4F">
      <w:r w:rsidRPr="009C4B4F">
        <w:rPr>
          <w:b/>
          <w:bCs/>
        </w:rPr>
        <w:t>Desafios</w:t>
      </w:r>
      <w:r w:rsidRPr="009C4B4F">
        <w:t>: Responsável por supervisionar a direção estratégica geral da empresa termelétrica, incluindo o enfrentamento dos riscos associados a ameaças de segurança cibernética.</w:t>
      </w:r>
    </w:p>
    <w:p w14:paraId="6080F9FF" w14:textId="77777777" w:rsidR="009C4B4F" w:rsidRPr="009C4B4F" w:rsidRDefault="009C4B4F" w:rsidP="009C4B4F">
      <w:r w:rsidRPr="009C4B4F">
        <w:rPr>
          <w:b/>
          <w:bCs/>
        </w:rPr>
        <w:t>Arquétipo de Usuário 1: Otimizadores Tecnológicos</w:t>
      </w:r>
    </w:p>
    <w:p w14:paraId="4F03A28C" w14:textId="77777777" w:rsidR="009C4B4F" w:rsidRPr="009C4B4F" w:rsidRDefault="009C4B4F" w:rsidP="009C4B4F">
      <w:r w:rsidRPr="009C4B4F">
        <w:t xml:space="preserve">Os Otimizadores Tecnológicos são diretores e membros do conselho de uma usina termelétrica que estão altamente focados em aproveitar tecnologias avançadas para </w:t>
      </w:r>
      <w:r w:rsidRPr="009C4B4F">
        <w:lastRenderedPageBreak/>
        <w:t>melhorar as operações e a eficiência. Eles entendem a importância da manutenção especializada para a tecnologia avançada empregada na usina e estão dispostos a investir nisso para garantir um desempenho ideal.</w:t>
      </w:r>
    </w:p>
    <w:p w14:paraId="597FB8D0" w14:textId="77777777" w:rsidR="009C4B4F" w:rsidRPr="009C4B4F" w:rsidRDefault="009C4B4F" w:rsidP="009C4B4F">
      <w:r w:rsidRPr="009C4B4F">
        <w:t>Esses indivíduos estão cientes dos altos custos operacionais associados à manutenção de sistemas sofisticados, mas veem isso como um investimento necessário para se manterem competitivos no mercado. Eles são proativos em buscar as mais recentes inovações tecnológicas e estão preparados para lidar com os desafios financeiros e operacionais que acompanham as constantes atualizações de sistemas.</w:t>
      </w:r>
    </w:p>
    <w:p w14:paraId="13E1E93E" w14:textId="77777777" w:rsidR="009C4B4F" w:rsidRPr="009C4B4F" w:rsidRDefault="009C4B4F" w:rsidP="009C4B4F">
      <w:r w:rsidRPr="009C4B4F">
        <w:pict w14:anchorId="377A0E3D">
          <v:rect id="_x0000_i1039" style="width:0;height:1.5pt" o:hralign="center" o:hrstd="t" o:hr="t" fillcolor="#a0a0a0" stroked="f"/>
        </w:pict>
      </w:r>
    </w:p>
    <w:p w14:paraId="5CBDB5A8" w14:textId="77777777" w:rsidR="009C4B4F" w:rsidRPr="009C4B4F" w:rsidRDefault="009C4B4F" w:rsidP="009C4B4F">
      <w:r w:rsidRPr="009C4B4F">
        <w:rPr>
          <w:b/>
          <w:bCs/>
        </w:rPr>
        <w:t>Arquétipo de Usuário 2: Estrategistas Conscientes de Custos</w:t>
      </w:r>
    </w:p>
    <w:p w14:paraId="74EEC877" w14:textId="77777777" w:rsidR="009C4B4F" w:rsidRPr="009C4B4F" w:rsidRDefault="009C4B4F" w:rsidP="009C4B4F">
      <w:r w:rsidRPr="009C4B4F">
        <w:t>Os Estrategistas Conscientes de Custos são diretores e membros do conselho de uma usina termelétrica que priorizam a relação custo-benefício em seu processo de tomada de decisão. Eles estão preocupados com as implicações financeiras da manutenção especializada e dos altos custos operacionais relacionados à tecnologia avançada utilizada na usina.</w:t>
      </w:r>
    </w:p>
    <w:p w14:paraId="078D86A7" w14:textId="77777777" w:rsidR="009C4B4F" w:rsidRPr="009C4B4F" w:rsidRDefault="009C4B4F" w:rsidP="009C4B4F">
      <w:r w:rsidRPr="009C4B4F">
        <w:t>Esses indivíduos são cautelosos quanto à necessidade de constantes atualizações de sistemas para acompanhar os avanços tecnológicos, pois veem isso como um potencial fardo financeiro e operacional. Eles estão constantemente procurando maneiras de otimizar os processos de manutenção e reduzir custos sem comprometer a eficiência e a confiabilidade da usina.</w:t>
      </w:r>
    </w:p>
    <w:p w14:paraId="35CEE508" w14:textId="77777777" w:rsidR="006526A9" w:rsidRPr="001E247F" w:rsidRDefault="006526A9" w:rsidP="006526A9">
      <w:pPr>
        <w:jc w:val="both"/>
      </w:pPr>
      <w:r w:rsidRPr="001E247F">
        <w:rPr>
          <w:b/>
          <w:bCs/>
        </w:rPr>
        <w:t>Arquétipo Consolidado 1: O Diretor Equilibrado</w:t>
      </w:r>
    </w:p>
    <w:p w14:paraId="5D352EFC" w14:textId="77777777" w:rsidR="006526A9" w:rsidRPr="001E247F" w:rsidRDefault="006526A9" w:rsidP="006526A9">
      <w:pPr>
        <w:jc w:val="both"/>
      </w:pPr>
      <w:r w:rsidRPr="001E247F">
        <w:rPr>
          <w:b/>
          <w:bCs/>
        </w:rPr>
        <w:t>Perfil:</w:t>
      </w:r>
    </w:p>
    <w:p w14:paraId="5C585389" w14:textId="77777777" w:rsidR="006526A9" w:rsidRPr="001E247F" w:rsidRDefault="006526A9" w:rsidP="006526A9">
      <w:pPr>
        <w:jc w:val="both"/>
      </w:pPr>
      <w:r w:rsidRPr="001E247F">
        <w:t>Um profissional experiente na indústria termelétrica que valoriza a inovação tecnológica, mas é cauteloso com os riscos associados. Este diretor compreende a importância de tecnologias avançadas como automação e IA para melhorar a eficiência e a competitividade da usina.</w:t>
      </w:r>
    </w:p>
    <w:p w14:paraId="43898E61" w14:textId="77777777" w:rsidR="006526A9" w:rsidRPr="001E247F" w:rsidRDefault="006526A9" w:rsidP="006526A9">
      <w:pPr>
        <w:jc w:val="both"/>
      </w:pPr>
      <w:r w:rsidRPr="001E247F">
        <w:rPr>
          <w:b/>
          <w:bCs/>
        </w:rPr>
        <w:t>Características:</w:t>
      </w:r>
    </w:p>
    <w:p w14:paraId="0F27F064" w14:textId="77777777" w:rsidR="006526A9" w:rsidRPr="001E247F" w:rsidRDefault="006526A9" w:rsidP="006526A9">
      <w:pPr>
        <w:numPr>
          <w:ilvl w:val="0"/>
          <w:numId w:val="1"/>
        </w:numPr>
        <w:jc w:val="both"/>
      </w:pPr>
      <w:r w:rsidRPr="001E247F">
        <w:rPr>
          <w:b/>
          <w:bCs/>
        </w:rPr>
        <w:t>Balanceador entre Tecnologia e Supervisão Humana:</w:t>
      </w:r>
      <w:r w:rsidRPr="001E247F">
        <w:t xml:space="preserve"> Reconhece os benefícios da automação, mas enfatiza a necessidade de supervisão humana para garantir segurança e eficácia.</w:t>
      </w:r>
    </w:p>
    <w:p w14:paraId="0A3DD4F1" w14:textId="77777777" w:rsidR="006526A9" w:rsidRPr="001E247F" w:rsidRDefault="006526A9" w:rsidP="006526A9">
      <w:pPr>
        <w:numPr>
          <w:ilvl w:val="0"/>
          <w:numId w:val="1"/>
        </w:numPr>
        <w:jc w:val="both"/>
      </w:pPr>
      <w:r w:rsidRPr="001E247F">
        <w:rPr>
          <w:b/>
          <w:bCs/>
        </w:rPr>
        <w:t>Consciente dos Riscos de Dependência Excessiva:</w:t>
      </w:r>
      <w:r w:rsidRPr="001E247F">
        <w:t xml:space="preserve"> Preocupado com falhas potenciais nos algoritmos de IA e a falta de intervenção humana em situações críticas.</w:t>
      </w:r>
    </w:p>
    <w:p w14:paraId="011EE644" w14:textId="77777777" w:rsidR="006526A9" w:rsidRPr="001E247F" w:rsidRDefault="006526A9" w:rsidP="006526A9">
      <w:pPr>
        <w:numPr>
          <w:ilvl w:val="0"/>
          <w:numId w:val="1"/>
        </w:numPr>
        <w:jc w:val="both"/>
      </w:pPr>
      <w:r w:rsidRPr="001E247F">
        <w:rPr>
          <w:b/>
          <w:bCs/>
        </w:rPr>
        <w:t>Foco em Segurança Cibernética:</w:t>
      </w:r>
      <w:r w:rsidRPr="001E247F">
        <w:t xml:space="preserve"> Atento às vulnerabilidades introduzidas pela integração de sistemas digitais e busca mitigar riscos de ataques cibernéticos.</w:t>
      </w:r>
    </w:p>
    <w:p w14:paraId="19746179" w14:textId="77777777" w:rsidR="006526A9" w:rsidRPr="001E247F" w:rsidRDefault="006526A9" w:rsidP="006526A9">
      <w:pPr>
        <w:jc w:val="both"/>
      </w:pPr>
      <w:r w:rsidRPr="001E247F">
        <w:rPr>
          <w:b/>
          <w:bCs/>
        </w:rPr>
        <w:t>Visão:</w:t>
      </w:r>
    </w:p>
    <w:p w14:paraId="20CC1D3A" w14:textId="77777777" w:rsidR="006526A9" w:rsidRPr="001E247F" w:rsidRDefault="006526A9" w:rsidP="006526A9">
      <w:pPr>
        <w:jc w:val="both"/>
      </w:pPr>
      <w:r w:rsidRPr="001E247F">
        <w:t>Defende um modelo operacional que combina o melhor da tecnologia avançada com a expertise humana. Promove investimento em treinamento da equipe para que possam intervir eficazmente quando necessário e mantém protocolos robustos de segurança cibernética.</w:t>
      </w:r>
    </w:p>
    <w:p w14:paraId="5189F6E0" w14:textId="77777777" w:rsidR="006526A9" w:rsidRPr="001E247F" w:rsidRDefault="006526A9" w:rsidP="006526A9">
      <w:pPr>
        <w:jc w:val="both"/>
      </w:pPr>
      <w:r w:rsidRPr="001E247F">
        <w:lastRenderedPageBreak/>
        <w:pict w14:anchorId="48F4A234">
          <v:rect id="_x0000_i1041" style="width:0;height:1.5pt" o:hralign="center" o:hrstd="t" o:hr="t" fillcolor="#a0a0a0" stroked="f"/>
        </w:pict>
      </w:r>
    </w:p>
    <w:p w14:paraId="34D0C56E" w14:textId="77777777" w:rsidR="006526A9" w:rsidRPr="001E247F" w:rsidRDefault="006526A9" w:rsidP="006526A9">
      <w:pPr>
        <w:jc w:val="both"/>
      </w:pPr>
      <w:r w:rsidRPr="001E247F">
        <w:rPr>
          <w:b/>
          <w:bCs/>
        </w:rPr>
        <w:t>Arquétipo Consolidado 2: O Estrategista Financeiro Tecnológico</w:t>
      </w:r>
    </w:p>
    <w:p w14:paraId="4832EB38" w14:textId="77777777" w:rsidR="006526A9" w:rsidRPr="001E247F" w:rsidRDefault="006526A9" w:rsidP="006526A9">
      <w:pPr>
        <w:jc w:val="both"/>
      </w:pPr>
      <w:r w:rsidRPr="001E247F">
        <w:rPr>
          <w:b/>
          <w:bCs/>
        </w:rPr>
        <w:t>Perfil:</w:t>
      </w:r>
    </w:p>
    <w:p w14:paraId="6476B083" w14:textId="77777777" w:rsidR="006526A9" w:rsidRPr="001E247F" w:rsidRDefault="006526A9" w:rsidP="006526A9">
      <w:pPr>
        <w:jc w:val="both"/>
      </w:pPr>
      <w:r w:rsidRPr="001E247F">
        <w:t>Um membro do conselho com visão estratégica que equilibra a necessidade de inovação tecnológica com a responsabilidade financeira. Este estrategista entende que a adoção de tecnologia avançada é crucial, mas está atento aos impactos financeiros e operacionais.</w:t>
      </w:r>
    </w:p>
    <w:p w14:paraId="385E8461" w14:textId="77777777" w:rsidR="006526A9" w:rsidRPr="001E247F" w:rsidRDefault="006526A9" w:rsidP="006526A9">
      <w:pPr>
        <w:jc w:val="both"/>
      </w:pPr>
      <w:r w:rsidRPr="001E247F">
        <w:rPr>
          <w:b/>
          <w:bCs/>
        </w:rPr>
        <w:t>Características:</w:t>
      </w:r>
    </w:p>
    <w:p w14:paraId="1D096192" w14:textId="77777777" w:rsidR="006526A9" w:rsidRPr="001E247F" w:rsidRDefault="006526A9" w:rsidP="006526A9">
      <w:pPr>
        <w:numPr>
          <w:ilvl w:val="0"/>
          <w:numId w:val="2"/>
        </w:numPr>
        <w:jc w:val="both"/>
      </w:pPr>
      <w:r w:rsidRPr="001E247F">
        <w:rPr>
          <w:b/>
          <w:bCs/>
        </w:rPr>
        <w:t>Cauteloso com Custos Operacionais Altos:</w:t>
      </w:r>
      <w:r w:rsidRPr="001E247F">
        <w:t xml:space="preserve"> Preocupado com as implicações financeiras de manutenção especializada e atualizações constantes.</w:t>
      </w:r>
    </w:p>
    <w:p w14:paraId="0BF0D9D6" w14:textId="77777777" w:rsidR="006526A9" w:rsidRPr="001E247F" w:rsidRDefault="006526A9" w:rsidP="006526A9">
      <w:pPr>
        <w:numPr>
          <w:ilvl w:val="0"/>
          <w:numId w:val="2"/>
        </w:numPr>
        <w:jc w:val="both"/>
      </w:pPr>
      <w:r w:rsidRPr="001E247F">
        <w:rPr>
          <w:b/>
          <w:bCs/>
        </w:rPr>
        <w:t>Valoriza o Retorno sobre Investimento:</w:t>
      </w:r>
      <w:r w:rsidRPr="001E247F">
        <w:t xml:space="preserve"> Avalia rigorosamente se os investimentos em tecnologia trazem benefícios financeiros significativos e sustentáveis.</w:t>
      </w:r>
    </w:p>
    <w:p w14:paraId="31E19845" w14:textId="77777777" w:rsidR="006526A9" w:rsidRPr="001E247F" w:rsidRDefault="006526A9" w:rsidP="006526A9">
      <w:pPr>
        <w:numPr>
          <w:ilvl w:val="0"/>
          <w:numId w:val="2"/>
        </w:numPr>
        <w:jc w:val="both"/>
      </w:pPr>
      <w:r w:rsidRPr="001E247F">
        <w:rPr>
          <w:b/>
          <w:bCs/>
        </w:rPr>
        <w:t>Busca Eficiência sem Comprometer a Qualidade:</w:t>
      </w:r>
      <w:r w:rsidRPr="001E247F">
        <w:t xml:space="preserve"> Procura maneiras de otimizar processos e reduzir custos, mantendo a eficiência e a confiabilidade da usina.</w:t>
      </w:r>
    </w:p>
    <w:p w14:paraId="369B6B61" w14:textId="77777777" w:rsidR="006526A9" w:rsidRPr="001E247F" w:rsidRDefault="006526A9" w:rsidP="006526A9">
      <w:pPr>
        <w:jc w:val="both"/>
      </w:pPr>
      <w:r w:rsidRPr="001E247F">
        <w:rPr>
          <w:b/>
          <w:bCs/>
        </w:rPr>
        <w:t>Visão:</w:t>
      </w:r>
    </w:p>
    <w:p w14:paraId="037339B0" w14:textId="77777777" w:rsidR="006526A9" w:rsidRPr="001E247F" w:rsidRDefault="006526A9" w:rsidP="006526A9">
      <w:pPr>
        <w:jc w:val="both"/>
      </w:pPr>
      <w:r w:rsidRPr="001E247F">
        <w:t>Advoga por uma abordagem estratégica na adoção de novas tecnologias, garantindo que cada investimento seja justificado por benefícios claros. Promove práticas de gestão que equilibram inovação com sustentabilidade financeira, assegurando a competitividade a longo prazo.</w:t>
      </w:r>
    </w:p>
    <w:p w14:paraId="7678D96B" w14:textId="77777777" w:rsidR="006526A9" w:rsidRPr="001E247F" w:rsidRDefault="006526A9" w:rsidP="006526A9">
      <w:pPr>
        <w:jc w:val="both"/>
      </w:pPr>
      <w:r w:rsidRPr="001E247F">
        <w:pict w14:anchorId="6BFF73A3">
          <v:rect id="_x0000_i1042" style="width:0;height:1.5pt" o:hralign="center" o:hrstd="t" o:hr="t" fillcolor="#a0a0a0" stroked="f"/>
        </w:pict>
      </w:r>
    </w:p>
    <w:p w14:paraId="1539DED3" w14:textId="77777777" w:rsidR="006526A9" w:rsidRPr="001E247F" w:rsidRDefault="006526A9" w:rsidP="006526A9">
      <w:pPr>
        <w:jc w:val="both"/>
      </w:pPr>
      <w:r w:rsidRPr="001E247F">
        <w:rPr>
          <w:b/>
          <w:bCs/>
        </w:rPr>
        <w:t>Principais Pontos Representados nos Arquétipos:</w:t>
      </w:r>
    </w:p>
    <w:p w14:paraId="68260F5B" w14:textId="77777777" w:rsidR="006526A9" w:rsidRPr="001E247F" w:rsidRDefault="006526A9" w:rsidP="006526A9">
      <w:pPr>
        <w:numPr>
          <w:ilvl w:val="0"/>
          <w:numId w:val="3"/>
        </w:numPr>
        <w:jc w:val="both"/>
      </w:pPr>
      <w:r w:rsidRPr="001E247F">
        <w:rPr>
          <w:b/>
          <w:bCs/>
        </w:rPr>
        <w:t>Equilíbrio entre Automação e Supervisão Humana:</w:t>
      </w:r>
    </w:p>
    <w:p w14:paraId="1727F392" w14:textId="77777777" w:rsidR="006526A9" w:rsidRPr="001E247F" w:rsidRDefault="006526A9" w:rsidP="006526A9">
      <w:pPr>
        <w:numPr>
          <w:ilvl w:val="1"/>
          <w:numId w:val="3"/>
        </w:numPr>
        <w:jc w:val="both"/>
      </w:pPr>
      <w:r w:rsidRPr="001E247F">
        <w:t>A necessidade de combinar tecnologia avançada com a intervenção humana para garantir operações seguras e eficientes.</w:t>
      </w:r>
    </w:p>
    <w:p w14:paraId="72B7F5E3" w14:textId="77777777" w:rsidR="006526A9" w:rsidRPr="001E247F" w:rsidRDefault="006526A9" w:rsidP="006526A9">
      <w:pPr>
        <w:numPr>
          <w:ilvl w:val="1"/>
          <w:numId w:val="3"/>
        </w:numPr>
        <w:jc w:val="both"/>
      </w:pPr>
      <w:r w:rsidRPr="001E247F">
        <w:t>Preocupação com a dependência excessiva de automação e os riscos associados a falhas nos sistemas de IA.</w:t>
      </w:r>
    </w:p>
    <w:p w14:paraId="1660FB1B" w14:textId="77777777" w:rsidR="006526A9" w:rsidRPr="001E247F" w:rsidRDefault="006526A9" w:rsidP="006526A9">
      <w:pPr>
        <w:numPr>
          <w:ilvl w:val="0"/>
          <w:numId w:val="3"/>
        </w:numPr>
        <w:jc w:val="both"/>
      </w:pPr>
      <w:r w:rsidRPr="001E247F">
        <w:rPr>
          <w:b/>
          <w:bCs/>
        </w:rPr>
        <w:t>Gestão de Riscos e Segurança Cibernética:</w:t>
      </w:r>
    </w:p>
    <w:p w14:paraId="218DF52E" w14:textId="77777777" w:rsidR="006526A9" w:rsidRPr="001E247F" w:rsidRDefault="006526A9" w:rsidP="006526A9">
      <w:pPr>
        <w:numPr>
          <w:ilvl w:val="1"/>
          <w:numId w:val="3"/>
        </w:numPr>
        <w:jc w:val="both"/>
      </w:pPr>
      <w:r w:rsidRPr="001E247F">
        <w:t>Reconhecimento das vulnerabilidades introduzidas pela integração de sistemas digitais.</w:t>
      </w:r>
    </w:p>
    <w:p w14:paraId="5E03AC4B" w14:textId="77777777" w:rsidR="006526A9" w:rsidRPr="001E247F" w:rsidRDefault="006526A9" w:rsidP="006526A9">
      <w:pPr>
        <w:numPr>
          <w:ilvl w:val="1"/>
          <w:numId w:val="3"/>
        </w:numPr>
        <w:jc w:val="both"/>
      </w:pPr>
      <w:r w:rsidRPr="001E247F">
        <w:t xml:space="preserve">Importância de medidas proativas para proteger a usina </w:t>
      </w:r>
      <w:proofErr w:type="gramStart"/>
      <w:r w:rsidRPr="001E247F">
        <w:t>contra ataques</w:t>
      </w:r>
      <w:proofErr w:type="gramEnd"/>
      <w:r w:rsidRPr="001E247F">
        <w:t xml:space="preserve"> cibernéticos e interrupções operacionais.</w:t>
      </w:r>
    </w:p>
    <w:p w14:paraId="4DF59721" w14:textId="77777777" w:rsidR="006526A9" w:rsidRPr="001E247F" w:rsidRDefault="006526A9" w:rsidP="006526A9">
      <w:pPr>
        <w:numPr>
          <w:ilvl w:val="0"/>
          <w:numId w:val="3"/>
        </w:numPr>
        <w:jc w:val="both"/>
      </w:pPr>
      <w:r w:rsidRPr="001E247F">
        <w:rPr>
          <w:b/>
          <w:bCs/>
        </w:rPr>
        <w:t>Responsabilidade Financeira e Retorno sobre Investimento:</w:t>
      </w:r>
    </w:p>
    <w:p w14:paraId="61B3BDAE" w14:textId="77777777" w:rsidR="006526A9" w:rsidRPr="001E247F" w:rsidRDefault="006526A9" w:rsidP="006526A9">
      <w:pPr>
        <w:numPr>
          <w:ilvl w:val="1"/>
          <w:numId w:val="3"/>
        </w:numPr>
        <w:jc w:val="both"/>
      </w:pPr>
      <w:r w:rsidRPr="001E247F">
        <w:t>Necessidade de avaliar o impacto financeiro de investimentos em tecnologia avançada.</w:t>
      </w:r>
    </w:p>
    <w:p w14:paraId="47809D3E" w14:textId="77777777" w:rsidR="006526A9" w:rsidRPr="001E247F" w:rsidRDefault="006526A9" w:rsidP="006526A9">
      <w:pPr>
        <w:numPr>
          <w:ilvl w:val="1"/>
          <w:numId w:val="3"/>
        </w:numPr>
        <w:jc w:val="both"/>
      </w:pPr>
      <w:r w:rsidRPr="001E247F">
        <w:t>Busca por otimização de custos operacionais sem comprometer a qualidade e a eficiência das operações.</w:t>
      </w:r>
    </w:p>
    <w:p w14:paraId="2C1D35FB" w14:textId="77777777" w:rsidR="006526A9" w:rsidRPr="001E247F" w:rsidRDefault="006526A9" w:rsidP="006526A9">
      <w:pPr>
        <w:jc w:val="both"/>
      </w:pPr>
      <w:r w:rsidRPr="001E247F">
        <w:pict w14:anchorId="420430BF">
          <v:rect id="_x0000_i1043" style="width:0;height:1.5pt" o:hralign="center" o:hrstd="t" o:hr="t" fillcolor="#a0a0a0" stroked="f"/>
        </w:pict>
      </w:r>
    </w:p>
    <w:p w14:paraId="77ACAB95" w14:textId="77777777" w:rsidR="006526A9" w:rsidRPr="001E247F" w:rsidRDefault="006526A9" w:rsidP="006526A9">
      <w:pPr>
        <w:jc w:val="both"/>
      </w:pPr>
      <w:r w:rsidRPr="001E247F">
        <w:lastRenderedPageBreak/>
        <w:t>Esses dois arquétipos consolidados capturam as principais preocupações e visões apresentadas nos seis arquétipos originais, enfocando o equilíbrio entre tecnologia e supervisão humana, a gestão de riscos operacionais e cibernéticos, e a responsabilidade financeira na adoção de tecnologias avançadas.</w:t>
      </w:r>
    </w:p>
    <w:p w14:paraId="2DFE99D1" w14:textId="77777777" w:rsidR="009C4B4F" w:rsidRDefault="009C4B4F"/>
    <w:sectPr w:rsidR="009C4B4F">
      <w:headerReference w:type="default" r:id="rId7"/>
      <w:footerReference w:type="default" r:id="rI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87A79" w14:textId="77777777" w:rsidR="009C4B4F" w:rsidRDefault="009C4B4F" w:rsidP="001338BE">
      <w:pPr>
        <w:spacing w:after="0" w:line="240" w:lineRule="auto"/>
      </w:pPr>
      <w:r>
        <w:separator/>
      </w:r>
    </w:p>
  </w:endnote>
  <w:endnote w:type="continuationSeparator" w:id="0">
    <w:p w14:paraId="648C90AE" w14:textId="77777777" w:rsidR="009C4B4F" w:rsidRDefault="009C4B4F" w:rsidP="00133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ExtraBold">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3927231"/>
      <w:docPartObj>
        <w:docPartGallery w:val="Page Numbers (Bottom of Page)"/>
        <w:docPartUnique/>
      </w:docPartObj>
    </w:sdtPr>
    <w:sdtEndPr/>
    <w:sdtContent>
      <w:p w14:paraId="451AC9D5" w14:textId="77777777" w:rsidR="001338BE" w:rsidRDefault="001338BE">
        <w:pPr>
          <w:pStyle w:val="Rodap"/>
        </w:pPr>
        <w:r>
          <w:rPr>
            <w:noProof/>
          </w:rPr>
          <mc:AlternateContent>
            <mc:Choice Requires="wpg">
              <w:drawing>
                <wp:anchor distT="0" distB="0" distL="114300" distR="114300" simplePos="0" relativeHeight="251664384" behindDoc="0" locked="0" layoutInCell="1" allowOverlap="1" wp14:anchorId="6968323D" wp14:editId="5D5C3A82">
                  <wp:simplePos x="0" y="0"/>
                  <wp:positionH relativeFrom="rightMargin">
                    <wp:align>center</wp:align>
                  </wp:positionH>
                  <wp:positionV relativeFrom="bottomMargin">
                    <wp:align>center</wp:align>
                  </wp:positionV>
                  <wp:extent cx="418465" cy="438150"/>
                  <wp:effectExtent l="0" t="0" r="635" b="0"/>
                  <wp:wrapNone/>
                  <wp:docPr id="161592367" name="Agrupar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5074042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650224329"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74484986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70BB" w14:textId="77777777" w:rsidR="001338BE" w:rsidRDefault="001338BE">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68323D" id="Agrupar 2" o:spid="_x0000_s1026" style="position:absolute;margin-left:0;margin-top:0;width:32.95pt;height:34.5pt;z-index:25166438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" filled="f" stroked="f">
                    <v:textbox inset="4.32pt,0,4.32pt,0">
                      <w:txbxContent>
                        <w:p w14:paraId="363D70BB" w14:textId="77777777" w:rsidR="001338BE" w:rsidRDefault="001338BE">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30C0F7" w14:textId="77777777" w:rsidR="009C4B4F" w:rsidRDefault="009C4B4F" w:rsidP="001338BE">
      <w:pPr>
        <w:spacing w:after="0" w:line="240" w:lineRule="auto"/>
      </w:pPr>
      <w:r>
        <w:separator/>
      </w:r>
    </w:p>
  </w:footnote>
  <w:footnote w:type="continuationSeparator" w:id="0">
    <w:p w14:paraId="72267D76" w14:textId="77777777" w:rsidR="009C4B4F" w:rsidRDefault="009C4B4F" w:rsidP="001338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1BF5BA" w14:textId="77777777" w:rsidR="001338BE" w:rsidRPr="001338BE" w:rsidRDefault="001338BE" w:rsidP="001338BE">
    <w:pPr>
      <w:pStyle w:val="Cabealho"/>
      <w:jc w:val="center"/>
      <w:rPr>
        <w:rFonts w:ascii="Aptos ExtraBold" w:hAnsi="Aptos ExtraBold"/>
        <w:sz w:val="24"/>
        <w:szCs w:val="24"/>
      </w:rPr>
    </w:pPr>
    <w:r w:rsidRPr="001338BE">
      <w:rPr>
        <w:rFonts w:ascii="Aptos ExtraBold" w:hAnsi="Aptos ExtraBold"/>
        <w:b/>
        <w:bCs/>
        <w:noProof/>
        <w:color w:val="000000"/>
        <w:sz w:val="24"/>
        <w:szCs w:val="24"/>
      </w:rPr>
      <w:drawing>
        <wp:anchor distT="0" distB="0" distL="114300" distR="114300" simplePos="0" relativeHeight="251660288" behindDoc="1" locked="0" layoutInCell="1" allowOverlap="1" wp14:anchorId="1969C227" wp14:editId="094A124F">
          <wp:simplePos x="0" y="0"/>
          <wp:positionH relativeFrom="leftMargin">
            <wp:align>right</wp:align>
          </wp:positionH>
          <wp:positionV relativeFrom="paragraph">
            <wp:posOffset>-276613</wp:posOffset>
          </wp:positionV>
          <wp:extent cx="595423" cy="595423"/>
          <wp:effectExtent l="0" t="0" r="0" b="0"/>
          <wp:wrapTight wrapText="bothSides">
            <wp:wrapPolygon edited="0">
              <wp:start x="0" y="0"/>
              <wp:lineTo x="0" y="20747"/>
              <wp:lineTo x="20747" y="20747"/>
              <wp:lineTo x="20747" y="0"/>
              <wp:lineTo x="0" y="0"/>
            </wp:wrapPolygon>
          </wp:wrapTight>
          <wp:docPr id="828829646" name="Imagem 1" descr="Fundo preto com letras branc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29646" name="Imagem 1" descr="Fundo preto com letras brancas&#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5423" cy="595423"/>
                  </a:xfrm>
                  <a:prstGeom prst="rect">
                    <a:avLst/>
                  </a:prstGeom>
                  <a:noFill/>
                  <a:ln>
                    <a:noFill/>
                  </a:ln>
                </pic:spPr>
              </pic:pic>
            </a:graphicData>
          </a:graphic>
          <wp14:sizeRelH relativeFrom="margin">
            <wp14:pctWidth>0</wp14:pctWidth>
          </wp14:sizeRelH>
        </wp:anchor>
      </w:drawing>
    </w:r>
    <w:r w:rsidRPr="001338BE">
      <w:rPr>
        <w:rFonts w:ascii="Aptos ExtraBold" w:hAnsi="Aptos ExtraBold"/>
        <w:noProof/>
        <w:sz w:val="24"/>
        <w:szCs w:val="24"/>
      </w:rPr>
      <mc:AlternateContent>
        <mc:Choice Requires="wpg">
          <w:drawing>
            <wp:anchor distT="0" distB="0" distL="114300" distR="114300" simplePos="0" relativeHeight="251662336" behindDoc="0" locked="0" layoutInCell="1" allowOverlap="1" wp14:anchorId="79AD26C1" wp14:editId="02B4B3F3">
              <wp:simplePos x="0" y="0"/>
              <wp:positionH relativeFrom="rightMargin">
                <wp:align>left</wp:align>
              </wp:positionH>
              <wp:positionV relativeFrom="paragraph">
                <wp:posOffset>-268605</wp:posOffset>
              </wp:positionV>
              <wp:extent cx="850604" cy="510363"/>
              <wp:effectExtent l="0" t="0" r="6985" b="4445"/>
              <wp:wrapNone/>
              <wp:docPr id="5" name="Agrupar 4">
                <a:extLst xmlns:a="http://schemas.openxmlformats.org/drawingml/2006/main">
                  <a:ext uri="{FF2B5EF4-FFF2-40B4-BE49-F238E27FC236}">
                    <a16:creationId xmlns:a16="http://schemas.microsoft.com/office/drawing/2014/main" id="{6760BD0A-5583-6782-AB6B-BAE9E596B8C6}"/>
                  </a:ext>
                </a:extLst>
              </wp:docPr>
              <wp:cNvGraphicFramePr/>
              <a:graphic xmlns:a="http://schemas.openxmlformats.org/drawingml/2006/main">
                <a:graphicData uri="http://schemas.microsoft.com/office/word/2010/wordprocessingGroup">
                  <wpg:wgp>
                    <wpg:cNvGrpSpPr/>
                    <wpg:grpSpPr>
                      <a:xfrm>
                        <a:off x="0" y="0"/>
                        <a:ext cx="850604" cy="510363"/>
                        <a:chOff x="0" y="0"/>
                        <a:chExt cx="6109783" cy="3688718"/>
                      </a:xfrm>
                    </wpg:grpSpPr>
                    <pic:pic xmlns:pic="http://schemas.openxmlformats.org/drawingml/2006/picture">
                      <pic:nvPicPr>
                        <pic:cNvPr id="1680508727" name="Imagem 1680508727" descr="Uma imagem contendo no interior, computador, mesa, aceso&#10;&#10;Descrição gerada automaticamente">
                          <a:extLst>
                            <a:ext uri="{FF2B5EF4-FFF2-40B4-BE49-F238E27FC236}">
                              <a16:creationId xmlns:a16="http://schemas.microsoft.com/office/drawing/2014/main" id="{3F388E44-EC07-E97F-917F-686693D1F5EA}"/>
                            </a:ext>
                          </a:extLst>
                        </pic:cNvPr>
                        <pic:cNvPicPr>
                          <a:picLocks noChangeAspect="1"/>
                        </pic:cNvPicPr>
                      </pic:nvPicPr>
                      <pic:blipFill>
                        <a:blip r:embed="rId2">
                          <a:extLst>
                            <a:ext uri="{BEBA8EAE-BF5A-486C-A8C5-ECC9F3942E4B}">
                              <a14:imgProps xmlns:a14="http://schemas.microsoft.com/office/drawing/2010/main">
                                <a14:imgLayer r:embed="rId3">
                                  <a14:imgEffect>
                                    <a14:sharpenSoften amount="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09783" cy="2328862"/>
                        </a:xfrm>
                        <a:prstGeom prst="rect">
                          <a:avLst/>
                        </a:prstGeom>
                      </pic:spPr>
                    </pic:pic>
                    <pic:pic xmlns:pic="http://schemas.openxmlformats.org/drawingml/2006/picture">
                      <pic:nvPicPr>
                        <pic:cNvPr id="1970820676" name="Imagem 1970820676" descr="Uma imagem contendo Forma&#10;&#10;Descrição gerada automaticamente">
                          <a:extLst>
                            <a:ext uri="{FF2B5EF4-FFF2-40B4-BE49-F238E27FC236}">
                              <a16:creationId xmlns:a16="http://schemas.microsoft.com/office/drawing/2014/main" id="{B4A90962-9C08-6E51-3901-A9780C8DCFA0}"/>
                            </a:ext>
                          </a:extLst>
                        </pic:cNvPr>
                        <pic:cNvPicPr>
                          <a:picLocks noChangeAspect="1"/>
                        </pic:cNvPicPr>
                      </pic:nvPicPr>
                      <pic:blipFill rotWithShape="1">
                        <a:blip r:embed="rId4">
                          <a:extLst>
                            <a:ext uri="{28A0092B-C50C-407E-A947-70E740481C1C}">
                              <a14:useLocalDpi xmlns:a14="http://schemas.microsoft.com/office/drawing/2010/main" val="0"/>
                            </a:ext>
                          </a:extLst>
                        </a:blip>
                        <a:srcRect l="2449" t="22867" r="4275" b="17378"/>
                        <a:stretch/>
                      </pic:blipFill>
                      <pic:spPr bwMode="auto">
                        <a:xfrm>
                          <a:off x="0" y="2328861"/>
                          <a:ext cx="6109782" cy="1359857"/>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63E9A1" id="Agrupar 4" o:spid="_x0000_s1026" style="position:absolute;margin-left:0;margin-top:-21.15pt;width:67pt;height:40.2pt;z-index:251662336;mso-position-horizontal:left;mso-position-horizontal-relative:right-margin-area;mso-width-relative:margin;mso-height-relative:margin" coordsize="61097,3688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680508727" o:spid="_x0000_s1027" type="#_x0000_t75" alt="Uma imagem contendo no interior, computador, mesa, aceso&#10;&#10;Descrição gerada automaticamente" style="position:absolute;width:61097;height:23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">
                <v:imagedata r:id="rId5" o:title="Uma imagem contendo no interior, computador, mesa, aceso&#10;&#10;Descrição gerada automaticamente"/>
              </v:shape>
              <v:shape id="Imagem 1970820676" o:spid="_x0000_s1028" type="#_x0000_t75" alt="Uma imagem contendo Forma&#10;&#10;Descrição gerada automaticamente" style="position:absolute;top:23288;width:61097;height:13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">
                <v:imagedata r:id="rId6" o:title="Uma imagem contendo Forma&#10;&#10;Descrição gerada automaticamente" croptop="14986f" cropbottom="11389f" cropleft="1605f" cropright="2802f"/>
              </v:shape>
              <w10:wrap anchorx="margin"/>
            </v:group>
          </w:pict>
        </mc:Fallback>
      </mc:AlternateContent>
    </w:r>
    <w:r w:rsidRPr="001338BE">
      <w:rPr>
        <w:rFonts w:ascii="Aptos ExtraBold" w:hAnsi="Aptos ExtraBold"/>
        <w:sz w:val="24"/>
        <w:szCs w:val="24"/>
      </w:rPr>
      <w:t>DESENVOLVIMENTO DE UM GÊMEO DIGITAL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37524"/>
    <w:multiLevelType w:val="multilevel"/>
    <w:tmpl w:val="8286B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6577DF"/>
    <w:multiLevelType w:val="multilevel"/>
    <w:tmpl w:val="0330B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13031C"/>
    <w:multiLevelType w:val="multilevel"/>
    <w:tmpl w:val="017C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330105">
    <w:abstractNumId w:val="1"/>
  </w:num>
  <w:num w:numId="2" w16cid:durableId="125246792">
    <w:abstractNumId w:val="2"/>
  </w:num>
  <w:num w:numId="3" w16cid:durableId="1648702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B4F"/>
    <w:rsid w:val="001338BE"/>
    <w:rsid w:val="00221C53"/>
    <w:rsid w:val="002E762C"/>
    <w:rsid w:val="003809A2"/>
    <w:rsid w:val="006526A9"/>
    <w:rsid w:val="00882C15"/>
    <w:rsid w:val="00930BD6"/>
    <w:rsid w:val="009C4B4F"/>
    <w:rsid w:val="00A83E26"/>
    <w:rsid w:val="00AC5EAF"/>
    <w:rsid w:val="00AF416D"/>
    <w:rsid w:val="00FC18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F90EA"/>
  <w15:chartTrackingRefBased/>
  <w15:docId w15:val="{601043B5-8A41-4FFC-A3B5-607DD0E38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338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338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338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338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338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338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338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338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338B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338BE"/>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338BE"/>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338B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338B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338B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338B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338B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338B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338BE"/>
    <w:rPr>
      <w:rFonts w:eastAsiaTheme="majorEastAsia" w:cstheme="majorBidi"/>
      <w:color w:val="272727" w:themeColor="text1" w:themeTint="D8"/>
    </w:rPr>
  </w:style>
  <w:style w:type="paragraph" w:styleId="Ttulo">
    <w:name w:val="Title"/>
    <w:basedOn w:val="Normal"/>
    <w:next w:val="Normal"/>
    <w:link w:val="TtuloChar"/>
    <w:uiPriority w:val="10"/>
    <w:qFormat/>
    <w:rsid w:val="001338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338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338B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338B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338BE"/>
    <w:pPr>
      <w:spacing w:before="160"/>
      <w:jc w:val="center"/>
    </w:pPr>
    <w:rPr>
      <w:i/>
      <w:iCs/>
      <w:color w:val="404040" w:themeColor="text1" w:themeTint="BF"/>
    </w:rPr>
  </w:style>
  <w:style w:type="character" w:customStyle="1" w:styleId="CitaoChar">
    <w:name w:val="Citação Char"/>
    <w:basedOn w:val="Fontepargpadro"/>
    <w:link w:val="Citao"/>
    <w:uiPriority w:val="29"/>
    <w:rsid w:val="001338BE"/>
    <w:rPr>
      <w:i/>
      <w:iCs/>
      <w:color w:val="404040" w:themeColor="text1" w:themeTint="BF"/>
    </w:rPr>
  </w:style>
  <w:style w:type="paragraph" w:styleId="PargrafodaLista">
    <w:name w:val="List Paragraph"/>
    <w:basedOn w:val="Normal"/>
    <w:uiPriority w:val="34"/>
    <w:qFormat/>
    <w:rsid w:val="001338BE"/>
    <w:pPr>
      <w:ind w:left="720"/>
      <w:contextualSpacing/>
    </w:pPr>
  </w:style>
  <w:style w:type="character" w:styleId="nfaseIntensa">
    <w:name w:val="Intense Emphasis"/>
    <w:basedOn w:val="Fontepargpadro"/>
    <w:uiPriority w:val="21"/>
    <w:qFormat/>
    <w:rsid w:val="001338BE"/>
    <w:rPr>
      <w:i/>
      <w:iCs/>
      <w:color w:val="0F4761" w:themeColor="accent1" w:themeShade="BF"/>
    </w:rPr>
  </w:style>
  <w:style w:type="paragraph" w:styleId="CitaoIntensa">
    <w:name w:val="Intense Quote"/>
    <w:basedOn w:val="Normal"/>
    <w:next w:val="Normal"/>
    <w:link w:val="CitaoIntensaChar"/>
    <w:uiPriority w:val="30"/>
    <w:qFormat/>
    <w:rsid w:val="001338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338BE"/>
    <w:rPr>
      <w:i/>
      <w:iCs/>
      <w:color w:val="0F4761" w:themeColor="accent1" w:themeShade="BF"/>
    </w:rPr>
  </w:style>
  <w:style w:type="character" w:styleId="RefernciaIntensa">
    <w:name w:val="Intense Reference"/>
    <w:basedOn w:val="Fontepargpadro"/>
    <w:uiPriority w:val="32"/>
    <w:qFormat/>
    <w:rsid w:val="001338BE"/>
    <w:rPr>
      <w:b/>
      <w:bCs/>
      <w:smallCaps/>
      <w:color w:val="0F4761" w:themeColor="accent1" w:themeShade="BF"/>
      <w:spacing w:val="5"/>
    </w:rPr>
  </w:style>
  <w:style w:type="paragraph" w:styleId="Cabealho">
    <w:name w:val="header"/>
    <w:basedOn w:val="Normal"/>
    <w:link w:val="CabealhoChar"/>
    <w:uiPriority w:val="99"/>
    <w:unhideWhenUsed/>
    <w:rsid w:val="001338B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38BE"/>
  </w:style>
  <w:style w:type="paragraph" w:styleId="Rodap">
    <w:name w:val="footer"/>
    <w:basedOn w:val="Normal"/>
    <w:link w:val="RodapChar"/>
    <w:uiPriority w:val="99"/>
    <w:unhideWhenUsed/>
    <w:rsid w:val="001338BE"/>
    <w:pPr>
      <w:tabs>
        <w:tab w:val="center" w:pos="4252"/>
        <w:tab w:val="right" w:pos="8504"/>
      </w:tabs>
      <w:spacing w:after="0" w:line="240" w:lineRule="auto"/>
    </w:pPr>
  </w:style>
  <w:style w:type="character" w:customStyle="1" w:styleId="RodapChar">
    <w:name w:val="Rodapé Char"/>
    <w:basedOn w:val="Fontepargpadro"/>
    <w:link w:val="Rodap"/>
    <w:uiPriority w:val="99"/>
    <w:rsid w:val="001338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972807">
      <w:bodyDiv w:val="1"/>
      <w:marLeft w:val="0"/>
      <w:marRight w:val="0"/>
      <w:marTop w:val="0"/>
      <w:marBottom w:val="0"/>
      <w:divBdr>
        <w:top w:val="none" w:sz="0" w:space="0" w:color="auto"/>
        <w:left w:val="none" w:sz="0" w:space="0" w:color="auto"/>
        <w:bottom w:val="none" w:sz="0" w:space="0" w:color="auto"/>
        <w:right w:val="none" w:sz="0" w:space="0" w:color="auto"/>
      </w:divBdr>
    </w:div>
    <w:div w:id="1194349267">
      <w:bodyDiv w:val="1"/>
      <w:marLeft w:val="0"/>
      <w:marRight w:val="0"/>
      <w:marTop w:val="0"/>
      <w:marBottom w:val="0"/>
      <w:divBdr>
        <w:top w:val="none" w:sz="0" w:space="0" w:color="auto"/>
        <w:left w:val="none" w:sz="0" w:space="0" w:color="auto"/>
        <w:bottom w:val="none" w:sz="0" w:space="0" w:color="auto"/>
        <w:right w:val="none" w:sz="0" w:space="0" w:color="auto"/>
      </w:divBdr>
      <w:divsChild>
        <w:div w:id="712459446">
          <w:marLeft w:val="0"/>
          <w:marRight w:val="0"/>
          <w:marTop w:val="0"/>
          <w:marBottom w:val="0"/>
          <w:divBdr>
            <w:top w:val="none" w:sz="0" w:space="0" w:color="auto"/>
            <w:left w:val="none" w:sz="0" w:space="0" w:color="auto"/>
            <w:bottom w:val="none" w:sz="0" w:space="0" w:color="auto"/>
            <w:right w:val="none" w:sz="0" w:space="0" w:color="auto"/>
          </w:divBdr>
          <w:divsChild>
            <w:div w:id="649790765">
              <w:marLeft w:val="0"/>
              <w:marRight w:val="0"/>
              <w:marTop w:val="0"/>
              <w:marBottom w:val="0"/>
              <w:divBdr>
                <w:top w:val="none" w:sz="0" w:space="0" w:color="auto"/>
                <w:left w:val="none" w:sz="0" w:space="0" w:color="auto"/>
                <w:bottom w:val="none" w:sz="0" w:space="0" w:color="auto"/>
                <w:right w:val="none" w:sz="0" w:space="0" w:color="auto"/>
              </w:divBdr>
              <w:divsChild>
                <w:div w:id="1588032651">
                  <w:marLeft w:val="0"/>
                  <w:marRight w:val="0"/>
                  <w:marTop w:val="0"/>
                  <w:marBottom w:val="0"/>
                  <w:divBdr>
                    <w:top w:val="none" w:sz="0" w:space="0" w:color="auto"/>
                    <w:left w:val="none" w:sz="0" w:space="0" w:color="auto"/>
                    <w:bottom w:val="none" w:sz="0" w:space="0" w:color="auto"/>
                    <w:right w:val="none" w:sz="0" w:space="0" w:color="auto"/>
                  </w:divBdr>
                  <w:divsChild>
                    <w:div w:id="19238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9775">
          <w:marLeft w:val="0"/>
          <w:marRight w:val="0"/>
          <w:marTop w:val="0"/>
          <w:marBottom w:val="0"/>
          <w:divBdr>
            <w:top w:val="none" w:sz="0" w:space="0" w:color="auto"/>
            <w:left w:val="none" w:sz="0" w:space="0" w:color="auto"/>
            <w:bottom w:val="none" w:sz="0" w:space="0" w:color="auto"/>
            <w:right w:val="none" w:sz="0" w:space="0" w:color="auto"/>
          </w:divBdr>
          <w:divsChild>
            <w:div w:id="918906937">
              <w:marLeft w:val="0"/>
              <w:marRight w:val="0"/>
              <w:marTop w:val="0"/>
              <w:marBottom w:val="0"/>
              <w:divBdr>
                <w:top w:val="none" w:sz="0" w:space="0" w:color="auto"/>
                <w:left w:val="none" w:sz="0" w:space="0" w:color="auto"/>
                <w:bottom w:val="none" w:sz="0" w:space="0" w:color="auto"/>
                <w:right w:val="none" w:sz="0" w:space="0" w:color="auto"/>
              </w:divBdr>
              <w:divsChild>
                <w:div w:id="269555031">
                  <w:marLeft w:val="0"/>
                  <w:marRight w:val="0"/>
                  <w:marTop w:val="0"/>
                  <w:marBottom w:val="0"/>
                  <w:divBdr>
                    <w:top w:val="none" w:sz="0" w:space="0" w:color="auto"/>
                    <w:left w:val="none" w:sz="0" w:space="0" w:color="auto"/>
                    <w:bottom w:val="none" w:sz="0" w:space="0" w:color="auto"/>
                    <w:right w:val="none" w:sz="0" w:space="0" w:color="auto"/>
                  </w:divBdr>
                  <w:divsChild>
                    <w:div w:id="5589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11781">
      <w:bodyDiv w:val="1"/>
      <w:marLeft w:val="0"/>
      <w:marRight w:val="0"/>
      <w:marTop w:val="0"/>
      <w:marBottom w:val="0"/>
      <w:divBdr>
        <w:top w:val="none" w:sz="0" w:space="0" w:color="auto"/>
        <w:left w:val="none" w:sz="0" w:space="0" w:color="auto"/>
        <w:bottom w:val="none" w:sz="0" w:space="0" w:color="auto"/>
        <w:right w:val="none" w:sz="0" w:space="0" w:color="auto"/>
      </w:divBdr>
      <w:divsChild>
        <w:div w:id="1274047947">
          <w:marLeft w:val="0"/>
          <w:marRight w:val="0"/>
          <w:marTop w:val="0"/>
          <w:marBottom w:val="0"/>
          <w:divBdr>
            <w:top w:val="none" w:sz="0" w:space="0" w:color="auto"/>
            <w:left w:val="none" w:sz="0" w:space="0" w:color="auto"/>
            <w:bottom w:val="none" w:sz="0" w:space="0" w:color="auto"/>
            <w:right w:val="none" w:sz="0" w:space="0" w:color="auto"/>
          </w:divBdr>
          <w:divsChild>
            <w:div w:id="81296741">
              <w:marLeft w:val="0"/>
              <w:marRight w:val="0"/>
              <w:marTop w:val="0"/>
              <w:marBottom w:val="0"/>
              <w:divBdr>
                <w:top w:val="none" w:sz="0" w:space="0" w:color="auto"/>
                <w:left w:val="none" w:sz="0" w:space="0" w:color="auto"/>
                <w:bottom w:val="none" w:sz="0" w:space="0" w:color="auto"/>
                <w:right w:val="none" w:sz="0" w:space="0" w:color="auto"/>
              </w:divBdr>
              <w:divsChild>
                <w:div w:id="1016466333">
                  <w:marLeft w:val="0"/>
                  <w:marRight w:val="0"/>
                  <w:marTop w:val="0"/>
                  <w:marBottom w:val="0"/>
                  <w:divBdr>
                    <w:top w:val="none" w:sz="0" w:space="0" w:color="auto"/>
                    <w:left w:val="none" w:sz="0" w:space="0" w:color="auto"/>
                    <w:bottom w:val="none" w:sz="0" w:space="0" w:color="auto"/>
                    <w:right w:val="none" w:sz="0" w:space="0" w:color="auto"/>
                  </w:divBdr>
                  <w:divsChild>
                    <w:div w:id="15186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363030">
          <w:marLeft w:val="0"/>
          <w:marRight w:val="0"/>
          <w:marTop w:val="0"/>
          <w:marBottom w:val="0"/>
          <w:divBdr>
            <w:top w:val="none" w:sz="0" w:space="0" w:color="auto"/>
            <w:left w:val="none" w:sz="0" w:space="0" w:color="auto"/>
            <w:bottom w:val="none" w:sz="0" w:space="0" w:color="auto"/>
            <w:right w:val="none" w:sz="0" w:space="0" w:color="auto"/>
          </w:divBdr>
          <w:divsChild>
            <w:div w:id="1497258829">
              <w:marLeft w:val="0"/>
              <w:marRight w:val="0"/>
              <w:marTop w:val="0"/>
              <w:marBottom w:val="0"/>
              <w:divBdr>
                <w:top w:val="none" w:sz="0" w:space="0" w:color="auto"/>
                <w:left w:val="none" w:sz="0" w:space="0" w:color="auto"/>
                <w:bottom w:val="none" w:sz="0" w:space="0" w:color="auto"/>
                <w:right w:val="none" w:sz="0" w:space="0" w:color="auto"/>
              </w:divBdr>
              <w:divsChild>
                <w:div w:id="684752407">
                  <w:marLeft w:val="0"/>
                  <w:marRight w:val="0"/>
                  <w:marTop w:val="0"/>
                  <w:marBottom w:val="0"/>
                  <w:divBdr>
                    <w:top w:val="none" w:sz="0" w:space="0" w:color="auto"/>
                    <w:left w:val="none" w:sz="0" w:space="0" w:color="auto"/>
                    <w:bottom w:val="none" w:sz="0" w:space="0" w:color="auto"/>
                    <w:right w:val="none" w:sz="0" w:space="0" w:color="auto"/>
                  </w:divBdr>
                  <w:divsChild>
                    <w:div w:id="7108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997845">
      <w:bodyDiv w:val="1"/>
      <w:marLeft w:val="0"/>
      <w:marRight w:val="0"/>
      <w:marTop w:val="0"/>
      <w:marBottom w:val="0"/>
      <w:divBdr>
        <w:top w:val="none" w:sz="0" w:space="0" w:color="auto"/>
        <w:left w:val="none" w:sz="0" w:space="0" w:color="auto"/>
        <w:bottom w:val="none" w:sz="0" w:space="0" w:color="auto"/>
        <w:right w:val="none" w:sz="0" w:space="0" w:color="auto"/>
      </w:divBdr>
    </w:div>
    <w:div w:id="1460687432">
      <w:bodyDiv w:val="1"/>
      <w:marLeft w:val="0"/>
      <w:marRight w:val="0"/>
      <w:marTop w:val="0"/>
      <w:marBottom w:val="0"/>
      <w:divBdr>
        <w:top w:val="none" w:sz="0" w:space="0" w:color="auto"/>
        <w:left w:val="none" w:sz="0" w:space="0" w:color="auto"/>
        <w:bottom w:val="none" w:sz="0" w:space="0" w:color="auto"/>
        <w:right w:val="none" w:sz="0" w:space="0" w:color="auto"/>
      </w:divBdr>
      <w:divsChild>
        <w:div w:id="2020043121">
          <w:marLeft w:val="0"/>
          <w:marRight w:val="0"/>
          <w:marTop w:val="0"/>
          <w:marBottom w:val="225"/>
          <w:divBdr>
            <w:top w:val="single" w:sz="6" w:space="11" w:color="CCCCCC"/>
            <w:left w:val="single" w:sz="6" w:space="11" w:color="CCCCCC"/>
            <w:bottom w:val="single" w:sz="6" w:space="11" w:color="CCCCCC"/>
            <w:right w:val="single" w:sz="6" w:space="11" w:color="CCCCCC"/>
          </w:divBdr>
        </w:div>
        <w:div w:id="775517548">
          <w:marLeft w:val="0"/>
          <w:marRight w:val="0"/>
          <w:marTop w:val="0"/>
          <w:marBottom w:val="225"/>
          <w:divBdr>
            <w:top w:val="single" w:sz="6" w:space="11" w:color="CCCCCC"/>
            <w:left w:val="single" w:sz="6" w:space="11" w:color="CCCCCC"/>
            <w:bottom w:val="single" w:sz="6" w:space="11" w:color="CCCCCC"/>
            <w:right w:val="single" w:sz="6" w:space="11" w:color="CCCCCC"/>
          </w:divBdr>
        </w:div>
      </w:divsChild>
    </w:div>
    <w:div w:id="1830975718">
      <w:bodyDiv w:val="1"/>
      <w:marLeft w:val="0"/>
      <w:marRight w:val="0"/>
      <w:marTop w:val="0"/>
      <w:marBottom w:val="0"/>
      <w:divBdr>
        <w:top w:val="none" w:sz="0" w:space="0" w:color="auto"/>
        <w:left w:val="none" w:sz="0" w:space="0" w:color="auto"/>
        <w:bottom w:val="none" w:sz="0" w:space="0" w:color="auto"/>
        <w:right w:val="none" w:sz="0" w:space="0" w:color="auto"/>
      </w:divBdr>
      <w:divsChild>
        <w:div w:id="1405034528">
          <w:marLeft w:val="0"/>
          <w:marRight w:val="0"/>
          <w:marTop w:val="0"/>
          <w:marBottom w:val="225"/>
          <w:divBdr>
            <w:top w:val="single" w:sz="6" w:space="11" w:color="CCCCCC"/>
            <w:left w:val="single" w:sz="6" w:space="11" w:color="CCCCCC"/>
            <w:bottom w:val="single" w:sz="6" w:space="11" w:color="CCCCCC"/>
            <w:right w:val="single" w:sz="6" w:space="11" w:color="CCCCCC"/>
          </w:divBdr>
        </w:div>
        <w:div w:id="2076128382">
          <w:marLeft w:val="0"/>
          <w:marRight w:val="0"/>
          <w:marTop w:val="0"/>
          <w:marBottom w:val="225"/>
          <w:divBdr>
            <w:top w:val="single" w:sz="6" w:space="11" w:color="CCCCCC"/>
            <w:left w:val="single" w:sz="6" w:space="11" w:color="CCCCCC"/>
            <w:bottom w:val="single" w:sz="6" w:space="11" w:color="CCCCCC"/>
            <w:right w:val="single" w:sz="6" w:space="11" w:color="CCCCCC"/>
          </w:divBdr>
        </w:div>
      </w:divsChild>
    </w:div>
    <w:div w:id="1869298878">
      <w:bodyDiv w:val="1"/>
      <w:marLeft w:val="0"/>
      <w:marRight w:val="0"/>
      <w:marTop w:val="0"/>
      <w:marBottom w:val="0"/>
      <w:divBdr>
        <w:top w:val="none" w:sz="0" w:space="0" w:color="auto"/>
        <w:left w:val="none" w:sz="0" w:space="0" w:color="auto"/>
        <w:bottom w:val="none" w:sz="0" w:space="0" w:color="auto"/>
        <w:right w:val="none" w:sz="0" w:space="0" w:color="auto"/>
      </w:divBdr>
    </w:div>
    <w:div w:id="1941184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5.png"/><Relationship Id="rId5" Type="http://schemas.openxmlformats.org/officeDocument/2006/relationships/image" Target="media/image4.png"/><Relationship Id="rId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so\OneDrive\Downloads\Documents\Modelos%20Personalizados%20do%20Office\Digital%20Twin.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Digital Twin</Template>
  <TotalTime>8</TotalTime>
  <Pages>4</Pages>
  <Words>1122</Words>
  <Characters>6064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R. Melo</dc:creator>
  <cp:keywords/>
  <dc:description/>
  <cp:lastModifiedBy>Wilson R. Melo</cp:lastModifiedBy>
  <cp:revision>1</cp:revision>
  <dcterms:created xsi:type="dcterms:W3CDTF">2024-11-07T20:36:00Z</dcterms:created>
  <dcterms:modified xsi:type="dcterms:W3CDTF">2024-11-07T21:09:00Z</dcterms:modified>
</cp:coreProperties>
</file>