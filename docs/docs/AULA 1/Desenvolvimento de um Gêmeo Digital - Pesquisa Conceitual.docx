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1716557" w:displacedByCustomXml="next"/>
    <w:bookmarkEnd w:id="0" w:displacedByCustomXml="next"/>
    <w:sdt>
      <w:sdtPr>
        <w:id w:val="-829138578"/>
        <w:docPartObj>
          <w:docPartGallery w:val="Cover Pages"/>
          <w:docPartUnique/>
        </w:docPartObj>
      </w:sdtPr>
      <w:sdtContent>
        <w:p w14:paraId="0E9C2BC9" w14:textId="39BC7210" w:rsidR="00152320" w:rsidRPr="00152320" w:rsidRDefault="00152320" w:rsidP="00152320">
          <w:pPr>
            <w:jc w:val="center"/>
            <w:rPr>
              <w:color w:val="FFFFFF" w:themeColor="background1"/>
              <w:sz w:val="48"/>
              <w:szCs w:val="48"/>
            </w:rPr>
          </w:pPr>
          <w:r w:rsidRPr="00152320">
            <w:rPr>
              <w:noProof/>
              <w:color w:val="FFFFFF" w:themeColor="background1"/>
              <w:sz w:val="48"/>
              <w:szCs w:val="48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48873A" wp14:editId="317881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44C8A5B" w14:textId="6261DD6A" w:rsidR="00152320" w:rsidRDefault="00152320">
                                      <w:pPr>
                                        <w:pStyle w:val="SemEspaament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Wilson R. Melo</w:t>
                                      </w:r>
                                    </w:p>
                                  </w:sdtContent>
                                </w:sdt>
                                <w:p w14:paraId="576489D7" w14:textId="3E70CBE5" w:rsidR="00152320" w:rsidRDefault="00152320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D74E22F" w14:textId="6E578C22" w:rsidR="00152320" w:rsidRDefault="00152320">
                                      <w:pPr>
                                        <w:pStyle w:val="SemEspaament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 xml:space="preserve">Pesquisa </w:t>
                                      </w:r>
                                      <w:r w:rsidR="009D7A0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conceitual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48873A"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jN8Bs7cDAADGDgAADgAAAAAAAAAAAAAAAAAuAgAAZHJzL2Uyb0Rv&#10;Yy54bWxQSwECLQAUAAYACAAAACEAtMSDsNwAAAAHAQAADwAAAAAAAAAAAAAAAAARBgAAZHJzL2Rv&#10;d25yZXYueG1sUEsFBgAAAAAEAAQA8wAAABoHAAAAAA==&#10;">
                    <v:rect id="Retâ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tâ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44C8A5B" w14:textId="6261DD6A" w:rsidR="00152320" w:rsidRDefault="00152320">
                                <w:pPr>
                                  <w:pStyle w:val="SemEspaament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Wilson R. Melo</w:t>
                                </w:r>
                              </w:p>
                            </w:sdtContent>
                          </w:sdt>
                          <w:p w14:paraId="576489D7" w14:textId="3E70CBE5" w:rsidR="00152320" w:rsidRDefault="00152320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D74E22F" w14:textId="6E578C22" w:rsidR="00152320" w:rsidRDefault="00152320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 xml:space="preserve">Pesquisa </w:t>
                                </w:r>
                                <w:r w:rsidR="009D7A0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conceitual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152320">
            <w:rPr>
              <w:color w:val="FFFFFF" w:themeColor="background1"/>
              <w:sz w:val="48"/>
              <w:szCs w:val="48"/>
            </w:rPr>
            <w:t>Desenvolvimento de um Gêmeo Digital</w:t>
          </w:r>
        </w:p>
        <w:p w14:paraId="770B2172" w14:textId="541D6E20" w:rsidR="00152320" w:rsidRDefault="00152320">
          <w:r>
            <w:br w:type="page"/>
          </w:r>
        </w:p>
      </w:sdtContent>
    </w:sdt>
    <w:p w14:paraId="61D129D4" w14:textId="77777777" w:rsidR="00152320" w:rsidRDefault="00152320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52140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1A2F4" w14:textId="3AB00341" w:rsidR="00152320" w:rsidRDefault="00152320">
          <w:pPr>
            <w:pStyle w:val="CabealhodoSumrio"/>
          </w:pPr>
          <w:r>
            <w:t>Sumário</w:t>
          </w:r>
        </w:p>
        <w:p w14:paraId="7FFFF63B" w14:textId="2FBBADC7" w:rsidR="00152320" w:rsidRDefault="0015232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16272" w:history="1">
            <w:r w:rsidRPr="00E31D33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21C8" w14:textId="38806FC1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3" w:history="1">
            <w:r w:rsidRPr="00E31D3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Controle e Otimização da Combustão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C24F" w14:textId="40B83957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4" w:history="1">
            <w:r w:rsidRPr="00E31D3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Otimização e Monitoramento de Limpeza (Sootblowing)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D2391" w14:textId="68CFC7CA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5" w:history="1">
            <w:r w:rsidRPr="00E31D3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Detecção e Análise de Eventos Adversos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6DD4" w14:textId="7EEBC89C" w:rsidR="00152320" w:rsidRDefault="001523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6" w:history="1">
            <w:r w:rsidRPr="00E31D33">
              <w:rPr>
                <w:rStyle w:val="Hyperlink"/>
                <w:noProof/>
              </w:rPr>
              <w:t>4. Modelagem de Caldeiras e Monitoramento de Parâmetros Críticos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45D64" w14:textId="5FE9677F" w:rsidR="00152320" w:rsidRDefault="001523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7" w:history="1">
            <w:r w:rsidRPr="00E31D33">
              <w:rPr>
                <w:rStyle w:val="Hyperlink"/>
                <w:noProof/>
              </w:rPr>
              <w:t>5. Sistemas de Combustão em Leito Fluidizado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BD70" w14:textId="4384E086" w:rsidR="00152320" w:rsidRDefault="001523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8" w:history="1">
            <w:r w:rsidRPr="00E31D33">
              <w:rPr>
                <w:rStyle w:val="Hyperlink"/>
                <w:noProof/>
              </w:rPr>
              <w:t>6. Integração e Manutenção Preditiva com Inteligência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3521F" w14:textId="4604BDF6" w:rsidR="00152320" w:rsidRDefault="0015232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79" w:history="1">
            <w:r w:rsidRPr="00E31D33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DETALHAMENTO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4055" w14:textId="6E5232CD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0" w:history="1">
            <w:r w:rsidRPr="00E31D3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Controle e Otimização da Combustão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EB3F" w14:textId="37504338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1" w:history="1">
            <w:r w:rsidRPr="00E31D3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Otimização e Monitoramento de Limpeza (Sootblowing)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BF28" w14:textId="00F11E4F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2" w:history="1">
            <w:r w:rsidRPr="00E31D3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Detecção e Análise de Eventos Adversos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53155" w14:textId="19C13E48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3" w:history="1">
            <w:r w:rsidRPr="00E31D3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Modelagem de Caldeiras e Monitoramento de Parâmetros Críticos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4E84" w14:textId="097C29C7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4" w:history="1">
            <w:r w:rsidRPr="00E31D3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Combustão em Leito Fluidizado Circulante (CFB)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AE01E" w14:textId="7EAD8106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5" w:history="1">
            <w:r w:rsidRPr="00E31D3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Integração e Manutenção Preditiva com Inteligência Artificial (IA)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A149" w14:textId="284EF14B" w:rsidR="00152320" w:rsidRDefault="0015232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6" w:history="1">
            <w:r w:rsidRPr="00E31D33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IMPORTÂNCIA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44CF" w14:textId="48B806BB" w:rsidR="00152320" w:rsidRDefault="001523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7" w:history="1">
            <w:r w:rsidRPr="00E31D33">
              <w:rPr>
                <w:rStyle w:val="Hyperlink"/>
                <w:noProof/>
              </w:rPr>
              <w:t>1. Sistema de Aprendizado Profundo Contínuo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AA7D" w14:textId="51FA1FCF" w:rsidR="00152320" w:rsidRDefault="001523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8" w:history="1">
            <w:r w:rsidRPr="00E31D33">
              <w:rPr>
                <w:rStyle w:val="Hyperlink"/>
                <w:noProof/>
              </w:rPr>
              <w:t xml:space="preserve">2. Sistema de </w:t>
            </w:r>
            <w:r w:rsidR="006B3C8D">
              <w:rPr>
                <w:rStyle w:val="Hyperlink"/>
                <w:noProof/>
              </w:rPr>
              <w:t>Alerta</w:t>
            </w:r>
            <w:r w:rsidRPr="00E31D33">
              <w:rPr>
                <w:rStyle w:val="Hyperlink"/>
                <w:noProof/>
              </w:rPr>
              <w:t xml:space="preserve"> Inteligente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6FD3" w14:textId="0B388942" w:rsidR="00152320" w:rsidRDefault="001523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89" w:history="1">
            <w:r w:rsidRPr="00E31D33">
              <w:rPr>
                <w:rStyle w:val="Hyperlink"/>
                <w:noProof/>
              </w:rPr>
              <w:t>3. Sistema Assistente Cognitivo de 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D981" w14:textId="2A5A779A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90" w:history="1">
            <w:r w:rsidRPr="00E31D3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Resumo das Importâncias por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3FA43" w14:textId="4A71B8D9" w:rsidR="00152320" w:rsidRDefault="00152320">
          <w:pPr>
            <w:pStyle w:val="Sumrio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16291" w:history="1">
            <w:r w:rsidRPr="00E31D3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E31D3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7089" w14:textId="39D4B25C" w:rsidR="00152320" w:rsidRDefault="00152320">
          <w:r>
            <w:rPr>
              <w:b/>
              <w:bCs/>
            </w:rPr>
            <w:fldChar w:fldCharType="end"/>
          </w:r>
        </w:p>
      </w:sdtContent>
    </w:sdt>
    <w:p w14:paraId="7EE292F0" w14:textId="1C14B785" w:rsidR="00152320" w:rsidRDefault="00152320">
      <w:r>
        <w:br w:type="page"/>
      </w:r>
    </w:p>
    <w:p w14:paraId="124FD7C1" w14:textId="77777777" w:rsidR="00930BD6" w:rsidRDefault="00930BD6"/>
    <w:p w14:paraId="74DACC06" w14:textId="77777777" w:rsidR="00152320" w:rsidRPr="00C9527B" w:rsidRDefault="00152320" w:rsidP="00152320">
      <w:pPr>
        <w:pStyle w:val="Ttulo1"/>
        <w:numPr>
          <w:ilvl w:val="0"/>
          <w:numId w:val="51"/>
        </w:numPr>
      </w:pPr>
      <w:bookmarkStart w:id="1" w:name="_Toc181716272"/>
      <w:r>
        <w:t>CLASSES</w:t>
      </w:r>
      <w:bookmarkEnd w:id="1"/>
    </w:p>
    <w:p w14:paraId="08D20A7A" w14:textId="77777777" w:rsidR="00152320" w:rsidRPr="00E920FC" w:rsidRDefault="00152320" w:rsidP="00152320">
      <w:pPr>
        <w:pStyle w:val="Ttulo2"/>
        <w:numPr>
          <w:ilvl w:val="0"/>
          <w:numId w:val="47"/>
        </w:numPr>
      </w:pPr>
      <w:bookmarkStart w:id="2" w:name="_Toc181716273"/>
      <w:r w:rsidRPr="00E920FC">
        <w:t>Controle e Otimização da Combustão</w:t>
      </w:r>
      <w:bookmarkEnd w:id="2"/>
    </w:p>
    <w:p w14:paraId="7CE8AD61" w14:textId="77777777" w:rsidR="00152320" w:rsidRPr="00C9527B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>Controle de Emissões e Eficiência da Combustão</w:t>
      </w:r>
      <w:r w:rsidRPr="00C9527B">
        <w:t xml:space="preserve">: Inclui técnicas para otimizar a relação ar/combustível e reduzir emissões de </w:t>
      </w:r>
      <w:proofErr w:type="spellStart"/>
      <w:r w:rsidRPr="00C9527B">
        <w:t>NOx</w:t>
      </w:r>
      <w:proofErr w:type="spellEnd"/>
      <w:r w:rsidRPr="00C9527B">
        <w:t xml:space="preserve"> e CO utilizando redes neurais e sistemas </w:t>
      </w:r>
      <w:proofErr w:type="spellStart"/>
      <w:r w:rsidRPr="00C9527B">
        <w:t>fuzzy</w:t>
      </w:r>
      <w:proofErr w:type="spellEnd"/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055051E3" w14:textId="77777777" w:rsidR="00152320" w:rsidRPr="00C9527B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>Modelagem de Processos de Combustão</w:t>
      </w:r>
      <w:r w:rsidRPr="00C9527B">
        <w:t xml:space="preserve">: A aplicação de técnicas de data mining, redes neurais e modelos baseados em lógica </w:t>
      </w:r>
      <w:proofErr w:type="spellStart"/>
      <w:r w:rsidRPr="00C9527B">
        <w:t>fuzzy</w:t>
      </w:r>
      <w:proofErr w:type="spellEnd"/>
      <w:r w:rsidRPr="00C9527B">
        <w:t xml:space="preserve"> para aprimorar a eficiência da combustão e manutenção preditiva</w:t>
      </w:r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75621773" w14:textId="77777777" w:rsidR="00152320" w:rsidRPr="00C9527B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>Monitoramento de Emissões e Análise de Dados</w:t>
      </w:r>
      <w:r w:rsidRPr="00C9527B">
        <w:t>: Utilização de dados históricos para melhorar a eficiência futura, como observado no estudo de casos industriais onde variáveis controláveis são ajustadas para manter níveis de eficiência desejados</w:t>
      </w:r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4F2A9A80" w14:textId="77777777" w:rsidR="00152320" w:rsidRPr="00E920FC" w:rsidRDefault="00152320" w:rsidP="00152320">
      <w:pPr>
        <w:pStyle w:val="Ttulo2"/>
        <w:numPr>
          <w:ilvl w:val="0"/>
          <w:numId w:val="46"/>
        </w:numPr>
      </w:pPr>
      <w:bookmarkStart w:id="3" w:name="_Toc181716274"/>
      <w:r w:rsidRPr="00E920FC">
        <w:t>Otimização e Monitoramento de Limpeza (</w:t>
      </w:r>
      <w:proofErr w:type="spellStart"/>
      <w:r w:rsidRPr="00E920FC">
        <w:t>Sootblowing</w:t>
      </w:r>
      <w:proofErr w:type="spellEnd"/>
      <w:r w:rsidRPr="00E920FC">
        <w:t>)</w:t>
      </w:r>
      <w:bookmarkEnd w:id="3"/>
    </w:p>
    <w:p w14:paraId="307606EE" w14:textId="77777777" w:rsidR="00152320" w:rsidRPr="00C9527B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>Estratégias de Limpeza de Superfícies Internas (</w:t>
      </w:r>
      <w:proofErr w:type="spellStart"/>
      <w:r w:rsidRPr="00C9527B">
        <w:rPr>
          <w:b/>
          <w:bCs/>
        </w:rPr>
        <w:t>Sootblowing</w:t>
      </w:r>
      <w:proofErr w:type="spellEnd"/>
      <w:r w:rsidRPr="00C9527B">
        <w:rPr>
          <w:b/>
          <w:bCs/>
        </w:rPr>
        <w:t>)</w:t>
      </w:r>
      <w:r w:rsidRPr="00C9527B">
        <w:t>: Procedimentos otimizados de limpeza com jatos de vapor para prevenir acúmulo de cinzas e melhorar a eficiência térmica. Isso inclui o desenvolvimento de sistemas automáticos e algoritmos para definir sequências de limpeza</w:t>
      </w:r>
      <w:r w:rsidRPr="00C9527B">
        <w:rPr>
          <w:rFonts w:ascii="Arial" w:hAnsi="Arial" w:cs="Arial"/>
        </w:rPr>
        <w:t>​</w:t>
      </w:r>
      <w:r w:rsidRPr="00C9527B">
        <w:t>(24_11_05 - Todos)</w:t>
      </w:r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3AF4978D" w14:textId="77777777" w:rsidR="00152320" w:rsidRPr="00C9527B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 xml:space="preserve">Modelos de Deposição de Cinzas e </w:t>
      </w:r>
      <w:proofErr w:type="spellStart"/>
      <w:r w:rsidRPr="00C9527B">
        <w:rPr>
          <w:b/>
          <w:bCs/>
        </w:rPr>
        <w:t>Sootblowing</w:t>
      </w:r>
      <w:proofErr w:type="spellEnd"/>
      <w:r w:rsidRPr="00C9527B">
        <w:t>: Algoritmos para analisar depósitos de cinzas e determinar intervalos de segurança para erosão de tubos. Esses modelos são usados para calcular o impacto de diferentes estratégias de limpeza na eficiência da planta</w:t>
      </w:r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5466D3D0" w14:textId="77777777" w:rsidR="00152320" w:rsidRPr="00E920FC" w:rsidRDefault="00152320" w:rsidP="00152320">
      <w:pPr>
        <w:pStyle w:val="Ttulo2"/>
        <w:numPr>
          <w:ilvl w:val="0"/>
          <w:numId w:val="46"/>
        </w:numPr>
      </w:pPr>
      <w:bookmarkStart w:id="4" w:name="_Toc181716275"/>
      <w:r w:rsidRPr="00E920FC">
        <w:t>Detecção e Análise de Eventos Adversos</w:t>
      </w:r>
      <w:bookmarkEnd w:id="4"/>
    </w:p>
    <w:p w14:paraId="07D8B95E" w14:textId="77777777" w:rsidR="00152320" w:rsidRPr="00E920FC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>Mineração de Dados para Detecção de Eventos</w:t>
      </w:r>
      <w:r w:rsidRPr="00E920FC">
        <w:rPr>
          <w:b/>
          <w:bCs/>
        </w:rPr>
        <w:t xml:space="preserve">: </w:t>
      </w:r>
      <w:r w:rsidRPr="00E920FC">
        <w:t>Técnicas de mineração de dados, como análise de clusters e segmentação temporal, são aplicadas para detectar eventos raros que podem levar ao entupimento de caldeiras, particularmente nas seções de reaquecimento</w:t>
      </w:r>
      <w:r w:rsidRPr="00E920FC">
        <w:rPr>
          <w:rFonts w:ascii="Arial" w:hAnsi="Arial" w:cs="Arial"/>
        </w:rPr>
        <w:t>​</w:t>
      </w:r>
      <w:r w:rsidRPr="00E920FC">
        <w:t>(24_11_05 - Todos)</w:t>
      </w:r>
      <w:r w:rsidRPr="00E920FC">
        <w:rPr>
          <w:rFonts w:ascii="Arial" w:hAnsi="Arial" w:cs="Arial"/>
        </w:rPr>
        <w:t>​</w:t>
      </w:r>
      <w:r w:rsidRPr="00E920FC">
        <w:t>(24_11_05 - Todos).</w:t>
      </w:r>
    </w:p>
    <w:p w14:paraId="204C06B8" w14:textId="77777777" w:rsidR="00152320" w:rsidRPr="00E920FC" w:rsidRDefault="00152320" w:rsidP="00152320">
      <w:pPr>
        <w:numPr>
          <w:ilvl w:val="1"/>
          <w:numId w:val="46"/>
        </w:numPr>
      </w:pPr>
      <w:r w:rsidRPr="00C9527B">
        <w:rPr>
          <w:b/>
          <w:bCs/>
        </w:rPr>
        <w:t>Identificação de Padrões de Falhas e Diagnóstico</w:t>
      </w:r>
      <w:r w:rsidRPr="00E920FC">
        <w:rPr>
          <w:b/>
          <w:bCs/>
        </w:rPr>
        <w:t xml:space="preserve">: </w:t>
      </w:r>
      <w:r w:rsidRPr="00E920FC">
        <w:t xml:space="preserve">Algoritmos de detecção de eventos com base em dados históricos ajudam a identificar padrões que precedem falhas, como </w:t>
      </w:r>
      <w:proofErr w:type="spellStart"/>
      <w:r w:rsidRPr="00E920FC">
        <w:t>pluggage</w:t>
      </w:r>
      <w:proofErr w:type="spellEnd"/>
      <w:r w:rsidRPr="00E920FC">
        <w:t xml:space="preserve">, e a </w:t>
      </w:r>
      <w:proofErr w:type="spellStart"/>
      <w:r w:rsidRPr="00E920FC">
        <w:t>fornecer</w:t>
      </w:r>
      <w:proofErr w:type="spellEnd"/>
      <w:r w:rsidRPr="00E920FC">
        <w:t xml:space="preserve"> diretrizes para reduzir a probabilidade de ocorrências similares</w:t>
      </w:r>
      <w:r w:rsidRPr="00E920FC">
        <w:rPr>
          <w:rFonts w:ascii="Arial" w:hAnsi="Arial" w:cs="Arial"/>
        </w:rPr>
        <w:t>​</w:t>
      </w:r>
      <w:r w:rsidRPr="00E920FC">
        <w:t>(24_11_05 - Todos).</w:t>
      </w:r>
    </w:p>
    <w:p w14:paraId="1FAA83D5" w14:textId="77777777" w:rsidR="00152320" w:rsidRPr="00C9527B" w:rsidRDefault="00152320" w:rsidP="00152320">
      <w:pPr>
        <w:pStyle w:val="Ttulo2"/>
      </w:pPr>
      <w:bookmarkStart w:id="5" w:name="_Toc181716276"/>
      <w:r w:rsidRPr="00C9527B">
        <w:t>4. Modelagem de Caldeiras e Monitoramento de Parâmetros Críticos</w:t>
      </w:r>
      <w:bookmarkEnd w:id="5"/>
    </w:p>
    <w:p w14:paraId="6B9044B0" w14:textId="77777777" w:rsidR="00152320" w:rsidRPr="00C9527B" w:rsidRDefault="00152320" w:rsidP="00152320">
      <w:pPr>
        <w:pStyle w:val="PargrafodaLista"/>
        <w:numPr>
          <w:ilvl w:val="1"/>
          <w:numId w:val="48"/>
        </w:numPr>
      </w:pPr>
      <w:r w:rsidRPr="00E920FC">
        <w:rPr>
          <w:b/>
          <w:bCs/>
        </w:rPr>
        <w:t xml:space="preserve">Parâmetros Operacionais de Caldeiras e Sistema de Controle Baseado em </w:t>
      </w:r>
      <w:proofErr w:type="spellStart"/>
      <w:r w:rsidRPr="00E920FC">
        <w:rPr>
          <w:b/>
          <w:bCs/>
        </w:rPr>
        <w:t>Clustering</w:t>
      </w:r>
      <w:proofErr w:type="spellEnd"/>
      <w:r w:rsidRPr="00C9527B">
        <w:t xml:space="preserve">: Utilização de modelos de </w:t>
      </w:r>
      <w:proofErr w:type="spellStart"/>
      <w:r w:rsidRPr="00C9527B">
        <w:t>clustering</w:t>
      </w:r>
      <w:proofErr w:type="spellEnd"/>
      <w:r w:rsidRPr="00C9527B">
        <w:t xml:space="preserve"> para ajustar variáveis de controle </w:t>
      </w:r>
      <w:r w:rsidRPr="00C9527B">
        <w:lastRenderedPageBreak/>
        <w:t>que otimizam a eficiência da caldeira, mantendo as emissões dentro dos limites estabelecidos</w:t>
      </w:r>
      <w:r w:rsidRPr="00E920FC">
        <w:rPr>
          <w:rFonts w:ascii="Arial" w:hAnsi="Arial" w:cs="Arial"/>
        </w:rPr>
        <w:t>​</w:t>
      </w:r>
      <w:r w:rsidRPr="00C9527B">
        <w:t>(24_11_05 - Todos).</w:t>
      </w:r>
    </w:p>
    <w:p w14:paraId="18A80AA0" w14:textId="77777777" w:rsidR="00152320" w:rsidRPr="00E920FC" w:rsidRDefault="00152320" w:rsidP="00152320">
      <w:pPr>
        <w:ind w:left="360"/>
        <w:rPr>
          <w:b/>
          <w:bCs/>
        </w:rPr>
      </w:pPr>
      <w:r>
        <w:rPr>
          <w:b/>
          <w:bCs/>
        </w:rPr>
        <w:t xml:space="preserve">4.2 </w:t>
      </w:r>
      <w:r w:rsidRPr="00C9527B">
        <w:rPr>
          <w:b/>
          <w:bCs/>
        </w:rPr>
        <w:t>Instrumentação e Análise de Desempenho de Caldeiras</w:t>
      </w:r>
      <w:r w:rsidRPr="00C9527B">
        <w:t>: Inclui técnicas avançadas de pirometria para medir temperaturas em seções de alta temperatura, como a zona de radiação, e o uso de sensores distribuídos para coleta de dados precisos</w:t>
      </w:r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01AC6B2E" w14:textId="77777777" w:rsidR="00152320" w:rsidRPr="00C9527B" w:rsidRDefault="00152320" w:rsidP="00152320">
      <w:pPr>
        <w:pStyle w:val="Ttulo2"/>
      </w:pPr>
      <w:bookmarkStart w:id="6" w:name="_Toc181716277"/>
      <w:r w:rsidRPr="00C9527B">
        <w:t>5. Sistemas de Combustão em Leito Fluidizado</w:t>
      </w:r>
      <w:bookmarkEnd w:id="6"/>
    </w:p>
    <w:p w14:paraId="4E986906" w14:textId="77777777" w:rsidR="00152320" w:rsidRPr="00C9527B" w:rsidRDefault="00152320" w:rsidP="00152320">
      <w:pPr>
        <w:pStyle w:val="PargrafodaLista"/>
        <w:numPr>
          <w:ilvl w:val="1"/>
          <w:numId w:val="49"/>
        </w:numPr>
      </w:pPr>
      <w:r w:rsidRPr="00E920FC">
        <w:rPr>
          <w:b/>
          <w:bCs/>
        </w:rPr>
        <w:t>Características de Diferentes Sistemas de CFB</w:t>
      </w:r>
      <w:r w:rsidRPr="00C9527B">
        <w:t xml:space="preserve">: Descrição dos sistemas de combustão em leito fluidizado circulante (CFB), como o </w:t>
      </w:r>
      <w:proofErr w:type="spellStart"/>
      <w:r w:rsidRPr="00C9527B">
        <w:t>Circofluid</w:t>
      </w:r>
      <w:proofErr w:type="spellEnd"/>
      <w:r w:rsidRPr="00C9527B">
        <w:t xml:space="preserve"> e o </w:t>
      </w:r>
      <w:proofErr w:type="spellStart"/>
      <w:r w:rsidRPr="00C9527B">
        <w:t>Pyrocompact</w:t>
      </w:r>
      <w:proofErr w:type="spellEnd"/>
      <w:r w:rsidRPr="00C9527B">
        <w:t>, que possuem características específicas de recirculação e controle de temperatura</w:t>
      </w:r>
      <w:r w:rsidRPr="00E920FC">
        <w:rPr>
          <w:rFonts w:ascii="Arial" w:hAnsi="Arial" w:cs="Arial"/>
        </w:rPr>
        <w:t>​</w:t>
      </w:r>
      <w:r w:rsidRPr="00C9527B">
        <w:t>(24_11_05 - Todos).</w:t>
      </w:r>
    </w:p>
    <w:p w14:paraId="4801F68E" w14:textId="77777777" w:rsidR="00152320" w:rsidRPr="00E920FC" w:rsidRDefault="00152320" w:rsidP="00152320">
      <w:pPr>
        <w:ind w:left="360"/>
        <w:rPr>
          <w:b/>
          <w:bCs/>
        </w:rPr>
      </w:pPr>
      <w:r>
        <w:rPr>
          <w:b/>
          <w:bCs/>
        </w:rPr>
        <w:t xml:space="preserve">5.2 </w:t>
      </w:r>
      <w:r w:rsidRPr="00C9527B">
        <w:rPr>
          <w:b/>
          <w:bCs/>
        </w:rPr>
        <w:t>Controle de Emissões e Eficácia Térmica em CFB</w:t>
      </w:r>
      <w:r w:rsidRPr="00C9527B">
        <w:t xml:space="preserve">: Sistemas de combustão com separadores </w:t>
      </w:r>
      <w:proofErr w:type="spellStart"/>
      <w:r w:rsidRPr="00C9527B">
        <w:t>multi-ciclones</w:t>
      </w:r>
      <w:proofErr w:type="spellEnd"/>
      <w:r w:rsidRPr="00C9527B">
        <w:t xml:space="preserve"> e outras técnicas de controle que aumentam a eficiência de coleta de partículas e ajudam a reduzir o tempo de inicialização das caldeiras</w:t>
      </w:r>
      <w:r w:rsidRPr="00C9527B">
        <w:rPr>
          <w:rFonts w:ascii="Arial" w:hAnsi="Arial" w:cs="Arial"/>
        </w:rPr>
        <w:t>​</w:t>
      </w:r>
      <w:r w:rsidRPr="00C9527B">
        <w:t>(24_11_05 - Todos).</w:t>
      </w:r>
    </w:p>
    <w:p w14:paraId="0E5C7B3B" w14:textId="77777777" w:rsidR="00152320" w:rsidRPr="00C9527B" w:rsidRDefault="00152320" w:rsidP="00152320">
      <w:pPr>
        <w:pStyle w:val="Ttulo2"/>
      </w:pPr>
      <w:bookmarkStart w:id="7" w:name="_Toc181716278"/>
      <w:r w:rsidRPr="00C9527B">
        <w:t>6. Integração e Manutenção Preditiva com Inteligência Artificial</w:t>
      </w:r>
      <w:bookmarkEnd w:id="7"/>
    </w:p>
    <w:p w14:paraId="0CF05184" w14:textId="77777777" w:rsidR="00152320" w:rsidRPr="00C9527B" w:rsidRDefault="00152320" w:rsidP="00152320">
      <w:pPr>
        <w:pStyle w:val="PargrafodaLista"/>
        <w:numPr>
          <w:ilvl w:val="1"/>
          <w:numId w:val="50"/>
        </w:numPr>
      </w:pPr>
      <w:r w:rsidRPr="00E920FC">
        <w:rPr>
          <w:b/>
          <w:bCs/>
        </w:rPr>
        <w:t>Uso de Inteligência Artificial para Otimização Operacional</w:t>
      </w:r>
      <w:r w:rsidRPr="00C9527B">
        <w:t>: Aplicações de técnicas de IA e mineração de dados para analisar dados em tempo real e históricos, com o objetivo de prever a manutenção e ajustar variáveis operacionais para melhorar a confiabilidade do sistema</w:t>
      </w:r>
      <w:r w:rsidRPr="00E920FC">
        <w:rPr>
          <w:rFonts w:ascii="Arial" w:hAnsi="Arial" w:cs="Arial"/>
        </w:rPr>
        <w:t>​</w:t>
      </w:r>
      <w:r w:rsidRPr="00C9527B">
        <w:t>(24_11_05 - Todos).</w:t>
      </w:r>
    </w:p>
    <w:p w14:paraId="7A73E893" w14:textId="77777777" w:rsidR="00152320" w:rsidRDefault="00152320" w:rsidP="00152320">
      <w:pPr>
        <w:pStyle w:val="PargrafodaLista"/>
        <w:numPr>
          <w:ilvl w:val="1"/>
          <w:numId w:val="50"/>
        </w:numPr>
      </w:pPr>
      <w:r w:rsidRPr="00E920FC">
        <w:rPr>
          <w:b/>
          <w:bCs/>
        </w:rPr>
        <w:t>Sistema de Controle Automatizado</w:t>
      </w:r>
      <w:r w:rsidRPr="00C9527B">
        <w:t>: Implementação de regras e algoritmos baseados em IA que detectam e evitam eventos adversos, permitindo ajustes autônomos e eficientes para manter a operação estável da planta</w:t>
      </w:r>
      <w:r w:rsidRPr="00E920FC">
        <w:rPr>
          <w:rFonts w:ascii="Arial" w:hAnsi="Arial" w:cs="Arial"/>
        </w:rPr>
        <w:t>​</w:t>
      </w:r>
      <w:r w:rsidRPr="00C9527B">
        <w:t>(24_11_05 - Todos)</w:t>
      </w:r>
      <w:r w:rsidRPr="00E920FC">
        <w:rPr>
          <w:rFonts w:ascii="Arial" w:hAnsi="Arial" w:cs="Arial"/>
        </w:rPr>
        <w:t>​</w:t>
      </w:r>
      <w:r w:rsidRPr="00C9527B">
        <w:t>(24_11_05 - Todos).</w:t>
      </w:r>
    </w:p>
    <w:p w14:paraId="4BAE5560" w14:textId="77777777" w:rsidR="00152320" w:rsidRDefault="00152320" w:rsidP="00152320">
      <w:pPr>
        <w:pStyle w:val="Ttulo1"/>
        <w:numPr>
          <w:ilvl w:val="0"/>
          <w:numId w:val="51"/>
        </w:numPr>
      </w:pPr>
      <w:bookmarkStart w:id="8" w:name="_Toc181716279"/>
      <w:r>
        <w:t>DETALHAMENTO</w:t>
      </w:r>
      <w:bookmarkEnd w:id="8"/>
    </w:p>
    <w:p w14:paraId="7A0E1505" w14:textId="77777777" w:rsidR="00152320" w:rsidRPr="009C702F" w:rsidRDefault="00152320" w:rsidP="00152320">
      <w:r>
        <w:t>Abaixo, o detalhamento de cada fase, com seus aspectos importantes.</w:t>
      </w:r>
    </w:p>
    <w:p w14:paraId="09495628" w14:textId="77777777" w:rsidR="00152320" w:rsidRDefault="00152320" w:rsidP="00152320">
      <w:pPr>
        <w:pStyle w:val="Ttulo2"/>
        <w:numPr>
          <w:ilvl w:val="0"/>
          <w:numId w:val="52"/>
        </w:numPr>
      </w:pPr>
      <w:bookmarkStart w:id="9" w:name="_Toc181716280"/>
      <w:r w:rsidRPr="00C9527B">
        <w:t>Controle e Otimização da Combustão</w:t>
      </w:r>
      <w:bookmarkEnd w:id="9"/>
    </w:p>
    <w:p w14:paraId="5D7B0164" w14:textId="77777777" w:rsidR="00152320" w:rsidRPr="00C9527B" w:rsidRDefault="00152320" w:rsidP="00152320">
      <w:pPr>
        <w:ind w:left="360"/>
      </w:pPr>
      <w:r w:rsidRPr="00C9527B">
        <w:t xml:space="preserve">Para o desenvolvimento do Tópico 1 - </w:t>
      </w:r>
      <w:r w:rsidRPr="00A831FD">
        <w:rPr>
          <w:b/>
          <w:bCs/>
        </w:rPr>
        <w:t>Controle e Otimização da Combustão</w:t>
      </w:r>
      <w:r w:rsidRPr="00C9527B">
        <w:t>, exploramos os elementos críticos que compõem essa classe, com ênfase na modelagem, monitoramento e técnicas de controle que podem ser replicadas em um gêmeo digital. Esse tópico é essencial para a otimização de plantas industriais que utilizam combustão de carvão e outras fontes fósseis, e contempla a eficiência do processo, redução de emissões e o uso de tecnologias avançadas de controle.</w:t>
      </w:r>
    </w:p>
    <w:p w14:paraId="52F13065" w14:textId="77777777" w:rsidR="00152320" w:rsidRPr="00A831FD" w:rsidRDefault="00152320" w:rsidP="00152320"/>
    <w:p w14:paraId="09DA6F15" w14:textId="77777777" w:rsidR="00152320" w:rsidRPr="00E920FC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E920FC">
        <w:rPr>
          <w:b/>
          <w:bCs/>
        </w:rPr>
        <w:t>Controle de Emissões e Eficiência da Combustão</w:t>
      </w:r>
    </w:p>
    <w:p w14:paraId="1BE42AAF" w14:textId="77777777" w:rsidR="00152320" w:rsidRPr="00C9527B" w:rsidRDefault="00152320" w:rsidP="00152320">
      <w:pPr>
        <w:numPr>
          <w:ilvl w:val="0"/>
          <w:numId w:val="1"/>
        </w:numPr>
      </w:pPr>
      <w:r w:rsidRPr="00C9527B">
        <w:rPr>
          <w:b/>
          <w:bCs/>
        </w:rPr>
        <w:t>Relação Ar/Combustível</w:t>
      </w:r>
      <w:r w:rsidRPr="00C9527B">
        <w:t xml:space="preserve">: A eficiência na combustão depende da correta proporção entre o ar e o combustível fornecido à caldeira. O ajuste preciso dessa relação é essencial para maximizar a queima e minimizar a formação de poluentes. O controle da relação ar/combustível impacta diretamente na </w:t>
      </w:r>
      <w:r w:rsidRPr="00C9527B">
        <w:lastRenderedPageBreak/>
        <w:t>redução de emissões de óxidos de nitrogênio (</w:t>
      </w:r>
      <w:proofErr w:type="spellStart"/>
      <w:r w:rsidRPr="00C9527B">
        <w:t>NOx</w:t>
      </w:r>
      <w:proofErr w:type="spellEnd"/>
      <w:r w:rsidRPr="00C9527B">
        <w:t>) e monóxido de carbono (CO).</w:t>
      </w:r>
    </w:p>
    <w:p w14:paraId="1B463BF1" w14:textId="77777777" w:rsidR="00152320" w:rsidRPr="00C9527B" w:rsidRDefault="00152320" w:rsidP="00152320">
      <w:pPr>
        <w:numPr>
          <w:ilvl w:val="0"/>
          <w:numId w:val="1"/>
        </w:numPr>
      </w:pPr>
      <w:r w:rsidRPr="00C9527B">
        <w:rPr>
          <w:b/>
          <w:bCs/>
        </w:rPr>
        <w:t xml:space="preserve">Emissões de </w:t>
      </w:r>
      <w:proofErr w:type="spellStart"/>
      <w:r w:rsidRPr="00C9527B">
        <w:rPr>
          <w:b/>
          <w:bCs/>
        </w:rPr>
        <w:t>NOx</w:t>
      </w:r>
      <w:proofErr w:type="spellEnd"/>
      <w:r w:rsidRPr="00C9527B">
        <w:rPr>
          <w:b/>
          <w:bCs/>
        </w:rPr>
        <w:t xml:space="preserve"> e CO</w:t>
      </w:r>
      <w:r w:rsidRPr="00C9527B">
        <w:t xml:space="preserve">: O controle de emissões de </w:t>
      </w:r>
      <w:proofErr w:type="spellStart"/>
      <w:r w:rsidRPr="00C9527B">
        <w:t>NOx</w:t>
      </w:r>
      <w:proofErr w:type="spellEnd"/>
      <w:r w:rsidRPr="00C9527B">
        <w:t xml:space="preserve"> é particularmente relevante em sistemas de combustão a carvão, uma vez que a alta temperatura na câmara de combustão tende a favorecer a formação de </w:t>
      </w:r>
      <w:proofErr w:type="spellStart"/>
      <w:r w:rsidRPr="00C9527B">
        <w:t>NOx</w:t>
      </w:r>
      <w:proofErr w:type="spellEnd"/>
      <w:r w:rsidRPr="00C9527B">
        <w:t xml:space="preserve">. Técnicas de controle incluem a recirculação dos gases de combustão, ajuste da temperatura de chama, controle de excesso de ar e tecnologias avançadas, como redes neurais artificiais para prever e ajustar os níveis de </w:t>
      </w:r>
      <w:proofErr w:type="spellStart"/>
      <w:r w:rsidRPr="00C9527B">
        <w:t>NOx</w:t>
      </w:r>
      <w:proofErr w:type="spellEnd"/>
      <w:r w:rsidRPr="00C9527B">
        <w:t xml:space="preserve"> e CO com base em dados em tempo real.</w:t>
      </w:r>
    </w:p>
    <w:p w14:paraId="70764126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Modelagem de Processos de Combustão</w:t>
      </w:r>
    </w:p>
    <w:p w14:paraId="03AE3C47" w14:textId="77777777" w:rsidR="00152320" w:rsidRPr="00C9527B" w:rsidRDefault="00152320" w:rsidP="00152320">
      <w:pPr>
        <w:numPr>
          <w:ilvl w:val="0"/>
          <w:numId w:val="2"/>
        </w:numPr>
      </w:pPr>
      <w:r w:rsidRPr="00C9527B">
        <w:rPr>
          <w:b/>
          <w:bCs/>
        </w:rPr>
        <w:t>Técnicas Baseadas em Inteligência Artificial</w:t>
      </w:r>
      <w:r w:rsidRPr="00C9527B">
        <w:t>:</w:t>
      </w:r>
    </w:p>
    <w:p w14:paraId="4E4B31CE" w14:textId="77777777" w:rsidR="00152320" w:rsidRPr="00C9527B" w:rsidRDefault="00152320" w:rsidP="00152320">
      <w:pPr>
        <w:numPr>
          <w:ilvl w:val="1"/>
          <w:numId w:val="2"/>
        </w:numPr>
      </w:pPr>
      <w:r w:rsidRPr="00C9527B">
        <w:rPr>
          <w:b/>
          <w:bCs/>
        </w:rPr>
        <w:t>Redes Neurais Artificiais (RNA)</w:t>
      </w:r>
      <w:r w:rsidRPr="00C9527B">
        <w:t>: Utilizadas para modelar o comportamento da combustão em diferentes condições operacionais, as redes neurais podem ser treinadas com dados históricos para prever a eficiência da queima e ajustar os parâmetros operacionais em tempo real. Elas ajudam na identificação de padrões que levam a emissões indesejadas ou ineficiências de combustão.</w:t>
      </w:r>
    </w:p>
    <w:p w14:paraId="35C286A6" w14:textId="77777777" w:rsidR="00152320" w:rsidRPr="00C9527B" w:rsidRDefault="00152320" w:rsidP="00152320">
      <w:pPr>
        <w:numPr>
          <w:ilvl w:val="1"/>
          <w:numId w:val="2"/>
        </w:numPr>
      </w:pPr>
      <w:r w:rsidRPr="00C9527B">
        <w:rPr>
          <w:b/>
          <w:bCs/>
        </w:rPr>
        <w:t xml:space="preserve">Lógica </w:t>
      </w:r>
      <w:proofErr w:type="spellStart"/>
      <w:r w:rsidRPr="00C9527B">
        <w:rPr>
          <w:b/>
          <w:bCs/>
        </w:rPr>
        <w:t>Fuzzy</w:t>
      </w:r>
      <w:proofErr w:type="spellEnd"/>
      <w:r w:rsidRPr="00C9527B">
        <w:t xml:space="preserve">: Permite a modelagem de processos </w:t>
      </w:r>
      <w:proofErr w:type="gramStart"/>
      <w:r w:rsidRPr="00C9527B">
        <w:t>onde</w:t>
      </w:r>
      <w:proofErr w:type="gramEnd"/>
      <w:r w:rsidRPr="00C9527B">
        <w:t xml:space="preserve"> há incerteza ou variabilidade, como a combustão de carvão com diferentes qualidades ou a variação de umidade e densidade do carvão. Sistemas </w:t>
      </w:r>
      <w:proofErr w:type="spellStart"/>
      <w:r w:rsidRPr="00C9527B">
        <w:t>fuzzy</w:t>
      </w:r>
      <w:proofErr w:type="spellEnd"/>
      <w:r w:rsidRPr="00C9527B">
        <w:t xml:space="preserve"> são particularmente úteis para ajustar automaticamente os parâmetros da caldeira em condições não ideais.</w:t>
      </w:r>
    </w:p>
    <w:p w14:paraId="02B46DD8" w14:textId="77777777" w:rsidR="00152320" w:rsidRPr="00C9527B" w:rsidRDefault="00152320" w:rsidP="00152320">
      <w:pPr>
        <w:numPr>
          <w:ilvl w:val="1"/>
          <w:numId w:val="2"/>
        </w:numPr>
      </w:pPr>
      <w:r w:rsidRPr="00C9527B">
        <w:rPr>
          <w:b/>
          <w:bCs/>
        </w:rPr>
        <w:t>Mineração de Dados</w:t>
      </w:r>
      <w:r w:rsidRPr="00C9527B">
        <w:t xml:space="preserve">: A análise de grandes volumes de dados operacionais históricos permite identificar variáveis que impactam a eficiência da combustão. Com o uso de algoritmos de </w:t>
      </w:r>
      <w:proofErr w:type="spellStart"/>
      <w:r w:rsidRPr="00C9527B">
        <w:t>clustering</w:t>
      </w:r>
      <w:proofErr w:type="spellEnd"/>
      <w:r w:rsidRPr="00C9527B">
        <w:t xml:space="preserve"> e classificação, é possível detectar mudanças na qualidade do combustível, condições climáticas, ou qualquer outro fator externo que afete o processo de combustão.</w:t>
      </w:r>
    </w:p>
    <w:p w14:paraId="5EE69B48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Monitoramento de Emissões e Análise de Dados</w:t>
      </w:r>
    </w:p>
    <w:p w14:paraId="4FE0129E" w14:textId="77777777" w:rsidR="00152320" w:rsidRPr="00C9527B" w:rsidRDefault="00152320" w:rsidP="00152320">
      <w:pPr>
        <w:numPr>
          <w:ilvl w:val="0"/>
          <w:numId w:val="3"/>
        </w:numPr>
      </w:pPr>
      <w:r w:rsidRPr="00C9527B">
        <w:rPr>
          <w:b/>
          <w:bCs/>
        </w:rPr>
        <w:t>Instrumentação e Sensores para Monitoramento Contínuo</w:t>
      </w:r>
      <w:r w:rsidRPr="00C9527B">
        <w:t>:</w:t>
      </w:r>
    </w:p>
    <w:p w14:paraId="623712BC" w14:textId="77777777" w:rsidR="00152320" w:rsidRPr="00C9527B" w:rsidRDefault="00152320" w:rsidP="00152320">
      <w:pPr>
        <w:numPr>
          <w:ilvl w:val="1"/>
          <w:numId w:val="3"/>
        </w:numPr>
      </w:pPr>
      <w:r w:rsidRPr="00C9527B">
        <w:rPr>
          <w:b/>
          <w:bCs/>
        </w:rPr>
        <w:t>Sensores de Gás</w:t>
      </w:r>
      <w:r w:rsidRPr="00C9527B">
        <w:t xml:space="preserve">: Medem as concentrações de O₂, CO₂, </w:t>
      </w:r>
      <w:proofErr w:type="spellStart"/>
      <w:r w:rsidRPr="00C9527B">
        <w:t>NOx</w:t>
      </w:r>
      <w:proofErr w:type="spellEnd"/>
      <w:r w:rsidRPr="00C9527B">
        <w:t xml:space="preserve"> e SO₂ nos gases de exaustão. Esses sensores permitem o monitoramento contínuo da eficiência da combustão e indicam possíveis desvios operacionais.</w:t>
      </w:r>
    </w:p>
    <w:p w14:paraId="75D6A03E" w14:textId="77777777" w:rsidR="00152320" w:rsidRPr="00C9527B" w:rsidRDefault="00152320" w:rsidP="00152320">
      <w:pPr>
        <w:numPr>
          <w:ilvl w:val="1"/>
          <w:numId w:val="3"/>
        </w:numPr>
      </w:pPr>
      <w:r w:rsidRPr="00C9527B">
        <w:rPr>
          <w:b/>
          <w:bCs/>
        </w:rPr>
        <w:t>Análise de Temperatura e Fluxo de Gases</w:t>
      </w:r>
      <w:r w:rsidRPr="00C9527B">
        <w:t>: A temperatura dos gases de combustão e o fluxo de exaustão são variáveis críticas que indicam se o processo está ocorrendo de forma eficiente. Termopares e medidores de fluxo de gás ajudam a monitorar e ajustar as condições da câmara de combustão.</w:t>
      </w:r>
    </w:p>
    <w:p w14:paraId="45CE6495" w14:textId="77777777" w:rsidR="00152320" w:rsidRPr="00C9527B" w:rsidRDefault="00152320" w:rsidP="00152320">
      <w:pPr>
        <w:numPr>
          <w:ilvl w:val="0"/>
          <w:numId w:val="3"/>
        </w:numPr>
      </w:pPr>
      <w:r w:rsidRPr="00C9527B">
        <w:rPr>
          <w:b/>
          <w:bCs/>
        </w:rPr>
        <w:t>Uso de Dados Históricos para Aprimorar a Eficiência Futura</w:t>
      </w:r>
      <w:r w:rsidRPr="00C9527B">
        <w:t>:</w:t>
      </w:r>
    </w:p>
    <w:p w14:paraId="19F57DED" w14:textId="77777777" w:rsidR="00152320" w:rsidRPr="00C9527B" w:rsidRDefault="00152320" w:rsidP="00152320">
      <w:pPr>
        <w:numPr>
          <w:ilvl w:val="1"/>
          <w:numId w:val="3"/>
        </w:numPr>
      </w:pPr>
      <w:r w:rsidRPr="00C9527B">
        <w:rPr>
          <w:b/>
          <w:bCs/>
        </w:rPr>
        <w:lastRenderedPageBreak/>
        <w:t>Ajustes Baseados em Histórico</w:t>
      </w:r>
      <w:r w:rsidRPr="00C9527B">
        <w:t>: Dados de operações passadas são analisados para identificar condições ideais de combustão. Esse aprendizado contínuo é aplicado em novas operações para aprimorar o desempenho da planta.</w:t>
      </w:r>
    </w:p>
    <w:p w14:paraId="79EC9FBF" w14:textId="77777777" w:rsidR="00152320" w:rsidRPr="00C9527B" w:rsidRDefault="00152320" w:rsidP="00152320">
      <w:pPr>
        <w:numPr>
          <w:ilvl w:val="1"/>
          <w:numId w:val="3"/>
        </w:numPr>
      </w:pPr>
      <w:r w:rsidRPr="00C9527B">
        <w:rPr>
          <w:b/>
          <w:bCs/>
        </w:rPr>
        <w:t>Comparação com Padrões e Modelos de Eficiência</w:t>
      </w:r>
      <w:r w:rsidRPr="00C9527B">
        <w:t>: Modelos de referência que consideram diferentes tipos de carvão ou outros combustíveis são úteis para comparar o desempenho atual e histórico da planta. Eles permitem um ajuste constante das operações para manter a eficiência máxima.</w:t>
      </w:r>
    </w:p>
    <w:p w14:paraId="05B95A80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 xml:space="preserve"> Técnicas de Controle Avançado para Otimização da Combustão</w:t>
      </w:r>
    </w:p>
    <w:p w14:paraId="32D19A92" w14:textId="77777777" w:rsidR="00152320" w:rsidRPr="00C9527B" w:rsidRDefault="00152320" w:rsidP="00152320">
      <w:pPr>
        <w:numPr>
          <w:ilvl w:val="0"/>
          <w:numId w:val="4"/>
        </w:numPr>
      </w:pPr>
      <w:r w:rsidRPr="00C9527B">
        <w:rPr>
          <w:b/>
          <w:bCs/>
        </w:rPr>
        <w:t>Sistemas de Controle de Combustão (CCS)</w:t>
      </w:r>
      <w:r w:rsidRPr="00C9527B">
        <w:t>: São responsáveis pelo ajuste automático das variáveis da caldeira com base em parâmetros de desempenho, como eficiência térmica e emissões. Esses sistemas incluem:</w:t>
      </w:r>
    </w:p>
    <w:p w14:paraId="2E23A41D" w14:textId="77777777" w:rsidR="00152320" w:rsidRPr="00C9527B" w:rsidRDefault="00152320" w:rsidP="00152320">
      <w:pPr>
        <w:numPr>
          <w:ilvl w:val="1"/>
          <w:numId w:val="4"/>
        </w:numPr>
      </w:pPr>
      <w:r w:rsidRPr="00C9527B">
        <w:rPr>
          <w:b/>
          <w:bCs/>
        </w:rPr>
        <w:t>Controle Proporcional-Integral-Derivativo (PID)</w:t>
      </w:r>
      <w:r w:rsidRPr="00C9527B">
        <w:t>: Utilizado para controlar o excesso de ar, ajustar a temperatura de chama e estabilizar o processo de combustão.</w:t>
      </w:r>
    </w:p>
    <w:p w14:paraId="285BB48B" w14:textId="77777777" w:rsidR="00152320" w:rsidRPr="00C9527B" w:rsidRDefault="00152320" w:rsidP="00152320">
      <w:pPr>
        <w:numPr>
          <w:ilvl w:val="1"/>
          <w:numId w:val="4"/>
        </w:numPr>
      </w:pPr>
      <w:r w:rsidRPr="00C9527B">
        <w:rPr>
          <w:b/>
          <w:bCs/>
        </w:rPr>
        <w:t>Modelagem Preditiva de Controle (MPC)</w:t>
      </w:r>
      <w:r w:rsidRPr="00C9527B">
        <w:t>: Baseada em modelos matemáticos da planta, essa técnica prevê o comportamento da combustão sob diferentes cenários e ajusta as variáveis de entrada antes que ocorram alterações significativas. Esse tipo de controle é especialmente útil para responder rapidamente a mudanças na qualidade do carvão ou nas condições de operação.</w:t>
      </w:r>
    </w:p>
    <w:p w14:paraId="612A0153" w14:textId="77777777" w:rsidR="00152320" w:rsidRPr="00C9527B" w:rsidRDefault="00152320" w:rsidP="00152320">
      <w:pPr>
        <w:numPr>
          <w:ilvl w:val="1"/>
          <w:numId w:val="4"/>
        </w:numPr>
      </w:pPr>
      <w:r w:rsidRPr="00C9527B">
        <w:rPr>
          <w:b/>
          <w:bCs/>
        </w:rPr>
        <w:t>Controle Otimizado com IA</w:t>
      </w:r>
      <w:r w:rsidRPr="00C9527B">
        <w:t>: Redes neurais e algoritmos de otimização ajustam os parâmetros da combustão com base em uma meta de eficiência ou redução de emissões. Esses sistemas são capazes de autoajuste e aprendizado com o tempo, adaptando-se às condições da planta.</w:t>
      </w:r>
    </w:p>
    <w:p w14:paraId="2381BC46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Desafios e Inovações Tecnológicas</w:t>
      </w:r>
    </w:p>
    <w:p w14:paraId="43208B38" w14:textId="77777777" w:rsidR="00152320" w:rsidRPr="00C9527B" w:rsidRDefault="00152320" w:rsidP="00152320">
      <w:pPr>
        <w:numPr>
          <w:ilvl w:val="0"/>
          <w:numId w:val="5"/>
        </w:numPr>
      </w:pPr>
      <w:r w:rsidRPr="00C9527B">
        <w:rPr>
          <w:b/>
          <w:bCs/>
        </w:rPr>
        <w:t>Ajuste para Variabilidade do Combustível</w:t>
      </w:r>
      <w:r w:rsidRPr="00C9527B">
        <w:t>: A qualidade do carvão pode variar significativamente, afetando a eficiência e a formação de poluentes. Sistemas de monitoramento e controle que reconheçam essas variações e ajustem o processo automaticamente são essenciais para plantas que utilizam múltiplos tipos de carvão ou combustíveis alternativos.</w:t>
      </w:r>
    </w:p>
    <w:p w14:paraId="5289A940" w14:textId="77777777" w:rsidR="00152320" w:rsidRPr="00C9527B" w:rsidRDefault="00152320" w:rsidP="00152320">
      <w:pPr>
        <w:numPr>
          <w:ilvl w:val="0"/>
          <w:numId w:val="5"/>
        </w:numPr>
      </w:pPr>
      <w:r w:rsidRPr="00C9527B">
        <w:rPr>
          <w:b/>
          <w:bCs/>
        </w:rPr>
        <w:t>Integração de IoT e Big Data</w:t>
      </w:r>
      <w:r w:rsidRPr="00C9527B">
        <w:t>: Sensores IoT distribuem dados em tempo real para sistemas de análise de Big Data, que consolidam informações para detectar anomalias e ajustar parâmetros automaticamente.</w:t>
      </w:r>
    </w:p>
    <w:p w14:paraId="062EE827" w14:textId="77777777" w:rsidR="00152320" w:rsidRPr="00C9527B" w:rsidRDefault="00152320" w:rsidP="00152320">
      <w:pPr>
        <w:numPr>
          <w:ilvl w:val="0"/>
          <w:numId w:val="5"/>
        </w:numPr>
      </w:pPr>
      <w:r w:rsidRPr="00C9527B">
        <w:rPr>
          <w:b/>
          <w:bCs/>
        </w:rPr>
        <w:t>Simulação e Testes Virtuais com Gêmeo Digital</w:t>
      </w:r>
      <w:r w:rsidRPr="00C9527B">
        <w:t>: Um gêmeo digital da planta pode testar cenários de combustão, identificar falhas e propor ajustes antes que ocorra uma intervenção real, reduzindo riscos e aumentando a segurança operacional. A simulação permite modelar a combustão em condições extremas ou inusuais para prever o comportamento da planta.</w:t>
      </w:r>
    </w:p>
    <w:p w14:paraId="508CC2DC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Implementação e Benefícios</w:t>
      </w:r>
    </w:p>
    <w:p w14:paraId="431C4F95" w14:textId="77777777" w:rsidR="00152320" w:rsidRPr="00C9527B" w:rsidRDefault="00152320" w:rsidP="00152320">
      <w:pPr>
        <w:numPr>
          <w:ilvl w:val="0"/>
          <w:numId w:val="6"/>
        </w:numPr>
      </w:pPr>
      <w:r w:rsidRPr="00C9527B">
        <w:rPr>
          <w:b/>
          <w:bCs/>
        </w:rPr>
        <w:lastRenderedPageBreak/>
        <w:t>Benefícios da Otimização da Combustão</w:t>
      </w:r>
      <w:r w:rsidRPr="00C9527B">
        <w:t>:</w:t>
      </w:r>
    </w:p>
    <w:p w14:paraId="3025E2EB" w14:textId="77777777" w:rsidR="00152320" w:rsidRPr="00C9527B" w:rsidRDefault="00152320" w:rsidP="00152320">
      <w:pPr>
        <w:numPr>
          <w:ilvl w:val="1"/>
          <w:numId w:val="6"/>
        </w:numPr>
      </w:pPr>
      <w:r w:rsidRPr="00C9527B">
        <w:rPr>
          <w:b/>
          <w:bCs/>
        </w:rPr>
        <w:t>Redução de Custos Operacionais</w:t>
      </w:r>
      <w:r w:rsidRPr="00C9527B">
        <w:t>: Com o uso eficiente do combustível e a diminuição de resíduos de combustão, os custos são reduzidos ao longo do tempo.</w:t>
      </w:r>
    </w:p>
    <w:p w14:paraId="387F1867" w14:textId="77777777" w:rsidR="00152320" w:rsidRPr="00C9527B" w:rsidRDefault="00152320" w:rsidP="00152320">
      <w:pPr>
        <w:numPr>
          <w:ilvl w:val="1"/>
          <w:numId w:val="6"/>
        </w:numPr>
      </w:pPr>
      <w:r w:rsidRPr="00C9527B">
        <w:rPr>
          <w:b/>
          <w:bCs/>
        </w:rPr>
        <w:t>Melhoria na Eficiência Energética</w:t>
      </w:r>
      <w:r w:rsidRPr="00C9527B">
        <w:t>: Ajustes constantes otimizam a conversão de energia, melhorando o desempenho da planta.</w:t>
      </w:r>
    </w:p>
    <w:p w14:paraId="7ED808BF" w14:textId="77777777" w:rsidR="00152320" w:rsidRPr="00C9527B" w:rsidRDefault="00152320" w:rsidP="00152320">
      <w:pPr>
        <w:numPr>
          <w:ilvl w:val="1"/>
          <w:numId w:val="6"/>
        </w:numPr>
      </w:pPr>
      <w:r w:rsidRPr="00C9527B">
        <w:rPr>
          <w:b/>
          <w:bCs/>
        </w:rPr>
        <w:t>Cumprimento de Padrões Ambientais</w:t>
      </w:r>
      <w:r w:rsidRPr="00C9527B">
        <w:t xml:space="preserve">: Com o controle de emissões, é possível atender regulamentos ambientais rigorosos, como limites de </w:t>
      </w:r>
      <w:proofErr w:type="spellStart"/>
      <w:r w:rsidRPr="00C9527B">
        <w:t>NOx</w:t>
      </w:r>
      <w:proofErr w:type="spellEnd"/>
      <w:r w:rsidRPr="00C9527B">
        <w:t xml:space="preserve"> e CO, além de minimizar a pegada de carbono da planta.</w:t>
      </w:r>
    </w:p>
    <w:p w14:paraId="40D485B7" w14:textId="77777777" w:rsidR="00152320" w:rsidRPr="00C9527B" w:rsidRDefault="00152320" w:rsidP="00152320">
      <w:pPr>
        <w:numPr>
          <w:ilvl w:val="0"/>
          <w:numId w:val="6"/>
        </w:numPr>
      </w:pPr>
      <w:r w:rsidRPr="00C9527B">
        <w:rPr>
          <w:b/>
          <w:bCs/>
        </w:rPr>
        <w:t>Implementação de Algoritmos de Controle Adaptativo</w:t>
      </w:r>
      <w:r w:rsidRPr="00C9527B">
        <w:t>: Os algoritmos de controle adaptativo ajustam-se automaticamente às condições variáveis da planta, mantendo a combustão eficiente e as emissões controladas. Estes algoritmos baseados em IA e modelagem preditiva oferecem resiliência e precisão aos sistemas de combustão de uma planta industrial.</w:t>
      </w:r>
    </w:p>
    <w:p w14:paraId="341AA0E9" w14:textId="77777777" w:rsidR="00152320" w:rsidRPr="00C9527B" w:rsidRDefault="00152320" w:rsidP="00152320">
      <w:pPr>
        <w:ind w:left="360"/>
      </w:pPr>
      <w:r w:rsidRPr="00C9527B">
        <w:t>Ao detalhar essas subcategorias, o gêmeo digital pode simular e otimizar as condições de combustão de uma planta, ajustando as variáveis de controle em tempo real e prevendo problemas que possam surgir com base em dados e condições históricas. A utilização de um gêmeo digital torna-se, assim, uma ferramenta essencial para melhorar a eficiência, reduzir custos e garantir a conformidade com as regulamentações ambientais.</w:t>
      </w:r>
    </w:p>
    <w:p w14:paraId="7C9BE5E7" w14:textId="77777777" w:rsidR="00152320" w:rsidRPr="00C9527B" w:rsidRDefault="00152320" w:rsidP="00152320"/>
    <w:p w14:paraId="03CFD844" w14:textId="77777777" w:rsidR="00152320" w:rsidRDefault="00152320" w:rsidP="00152320">
      <w:pPr>
        <w:pStyle w:val="Ttulo2"/>
        <w:numPr>
          <w:ilvl w:val="0"/>
          <w:numId w:val="52"/>
        </w:numPr>
      </w:pPr>
      <w:bookmarkStart w:id="10" w:name="_Toc181716281"/>
      <w:r w:rsidRPr="00C9527B">
        <w:t>Otimização e Monitoramento de Limpeza (</w:t>
      </w:r>
      <w:proofErr w:type="spellStart"/>
      <w:r w:rsidRPr="00C9527B">
        <w:t>Sootblowing</w:t>
      </w:r>
      <w:proofErr w:type="spellEnd"/>
      <w:r w:rsidRPr="00C9527B">
        <w:t>)</w:t>
      </w:r>
      <w:bookmarkEnd w:id="10"/>
    </w:p>
    <w:p w14:paraId="57A85A3B" w14:textId="77777777" w:rsidR="00152320" w:rsidRPr="00C9527B" w:rsidRDefault="00152320" w:rsidP="00152320">
      <w:pPr>
        <w:ind w:left="360"/>
      </w:pPr>
      <w:r w:rsidRPr="00C9527B">
        <w:t xml:space="preserve">No Tópico 2 - </w:t>
      </w:r>
      <w:r w:rsidRPr="00A831FD">
        <w:rPr>
          <w:b/>
          <w:bCs/>
        </w:rPr>
        <w:t>Otimização e Monitoramento de Limpeza (</w:t>
      </w:r>
      <w:proofErr w:type="spellStart"/>
      <w:r w:rsidRPr="00A831FD">
        <w:rPr>
          <w:b/>
          <w:bCs/>
        </w:rPr>
        <w:t>Sootblowing</w:t>
      </w:r>
      <w:proofErr w:type="spellEnd"/>
      <w:r w:rsidRPr="00A831FD">
        <w:rPr>
          <w:b/>
          <w:bCs/>
        </w:rPr>
        <w:t>)</w:t>
      </w:r>
      <w:r w:rsidRPr="00C9527B">
        <w:t xml:space="preserve">, abordaremos as práticas, modelos e tecnologias envolvidas na remoção de depósitos de cinzas em superfícies de transferência de calor em caldeiras. Esse processo de limpeza, conhecido como </w:t>
      </w:r>
      <w:proofErr w:type="spellStart"/>
      <w:r w:rsidRPr="00A831FD">
        <w:rPr>
          <w:b/>
          <w:bCs/>
        </w:rPr>
        <w:t>sootblowing</w:t>
      </w:r>
      <w:proofErr w:type="spellEnd"/>
      <w:r w:rsidRPr="00C9527B">
        <w:t>, é fundamental para evitar o acúmulo de cinzas que pode comprometer a eficiência térmica e até causar falhas estruturais na planta. Abaixo, detalho os principais aspectos e estratégias relacionados a esta classe de interesse.</w:t>
      </w:r>
    </w:p>
    <w:p w14:paraId="709A65BE" w14:textId="77777777" w:rsidR="00152320" w:rsidRPr="00A831FD" w:rsidRDefault="00152320" w:rsidP="00152320">
      <w:pPr>
        <w:ind w:left="360"/>
      </w:pPr>
    </w:p>
    <w:p w14:paraId="6E3E21D5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Importância da Limpeza de Superfícies de Transferência de Calor</w:t>
      </w:r>
    </w:p>
    <w:p w14:paraId="60A4D34D" w14:textId="77777777" w:rsidR="00152320" w:rsidRPr="00C9527B" w:rsidRDefault="00152320" w:rsidP="00152320">
      <w:pPr>
        <w:numPr>
          <w:ilvl w:val="0"/>
          <w:numId w:val="7"/>
        </w:numPr>
      </w:pPr>
      <w:r w:rsidRPr="00C9527B">
        <w:rPr>
          <w:b/>
          <w:bCs/>
        </w:rPr>
        <w:t>Formação de Depósitos</w:t>
      </w:r>
      <w:r w:rsidRPr="00C9527B">
        <w:t>: Em caldeiras de carvão, a combustão gera cinzas que se acumulam em superfícies de troca de calor, como tubos de superaquecedores e economizadores. Esses depósitos podem ser classificados em dois tipos:</w:t>
      </w:r>
    </w:p>
    <w:p w14:paraId="2E4B129B" w14:textId="77777777" w:rsidR="00152320" w:rsidRPr="00C9527B" w:rsidRDefault="00152320" w:rsidP="00152320">
      <w:pPr>
        <w:numPr>
          <w:ilvl w:val="1"/>
          <w:numId w:val="7"/>
        </w:numPr>
      </w:pPr>
      <w:proofErr w:type="spellStart"/>
      <w:r w:rsidRPr="00C9527B">
        <w:rPr>
          <w:b/>
          <w:bCs/>
        </w:rPr>
        <w:t>Fouling</w:t>
      </w:r>
      <w:proofErr w:type="spellEnd"/>
      <w:r w:rsidRPr="00C9527B">
        <w:t>: Refere-se aos depósitos que se acumulam em áreas de troca de calor convectiva, onde o fluxo de ar reduz a temperatura.</w:t>
      </w:r>
    </w:p>
    <w:p w14:paraId="111591CA" w14:textId="77777777" w:rsidR="00152320" w:rsidRPr="00C9527B" w:rsidRDefault="00152320" w:rsidP="00152320">
      <w:pPr>
        <w:numPr>
          <w:ilvl w:val="1"/>
          <w:numId w:val="7"/>
        </w:numPr>
      </w:pPr>
      <w:proofErr w:type="spellStart"/>
      <w:r w:rsidRPr="00C9527B">
        <w:rPr>
          <w:b/>
          <w:bCs/>
        </w:rPr>
        <w:t>Slagging</w:t>
      </w:r>
      <w:proofErr w:type="spellEnd"/>
      <w:r w:rsidRPr="00C9527B">
        <w:t>: Refere-se aos depósitos em áreas de transferência de calor radiante, como as paredes da fornalha, onde a temperatura é alta o suficiente para fundir parcialmente as partículas de cinzas.</w:t>
      </w:r>
    </w:p>
    <w:p w14:paraId="03869ED2" w14:textId="77777777" w:rsidR="00152320" w:rsidRPr="00C9527B" w:rsidRDefault="00152320" w:rsidP="00152320">
      <w:pPr>
        <w:numPr>
          <w:ilvl w:val="0"/>
          <w:numId w:val="7"/>
        </w:numPr>
      </w:pPr>
      <w:r w:rsidRPr="00C9527B">
        <w:rPr>
          <w:b/>
          <w:bCs/>
        </w:rPr>
        <w:lastRenderedPageBreak/>
        <w:t>Impactos do Acúmulo de Cinzas</w:t>
      </w:r>
      <w:r w:rsidRPr="00C9527B">
        <w:t>: Depósitos em excesso criam barreiras térmicas que diminuem a eficiência da transferência de calor, causando perda de eficiência e aumento no consumo de combustível. Em casos extremos, os depósitos podem obstruir o fluxo de ar, levando a falhas operacionais ou shutdowns inesperados.</w:t>
      </w:r>
    </w:p>
    <w:p w14:paraId="5E8786C0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 xml:space="preserve">Sistemas de </w:t>
      </w:r>
      <w:proofErr w:type="spellStart"/>
      <w:r w:rsidRPr="00C9527B">
        <w:rPr>
          <w:b/>
          <w:bCs/>
        </w:rPr>
        <w:t>Sootblowing</w:t>
      </w:r>
      <w:proofErr w:type="spellEnd"/>
      <w:r w:rsidRPr="00C9527B">
        <w:rPr>
          <w:b/>
          <w:bCs/>
        </w:rPr>
        <w:t xml:space="preserve"> e Técnicas de Limpeza</w:t>
      </w:r>
    </w:p>
    <w:p w14:paraId="104950E4" w14:textId="77777777" w:rsidR="00152320" w:rsidRPr="00C9527B" w:rsidRDefault="00152320" w:rsidP="00152320">
      <w:pPr>
        <w:numPr>
          <w:ilvl w:val="0"/>
          <w:numId w:val="8"/>
        </w:numPr>
      </w:pPr>
      <w:r w:rsidRPr="00C9527B">
        <w:rPr>
          <w:b/>
          <w:bCs/>
        </w:rPr>
        <w:t xml:space="preserve">Tipos de Sistemas de </w:t>
      </w:r>
      <w:proofErr w:type="spellStart"/>
      <w:r w:rsidRPr="00C9527B">
        <w:rPr>
          <w:b/>
          <w:bCs/>
        </w:rPr>
        <w:t>Sootblowing</w:t>
      </w:r>
      <w:proofErr w:type="spellEnd"/>
      <w:r w:rsidRPr="00C9527B">
        <w:t>:</w:t>
      </w:r>
    </w:p>
    <w:p w14:paraId="67B0E5D6" w14:textId="77777777" w:rsidR="00152320" w:rsidRPr="00C9527B" w:rsidRDefault="00152320" w:rsidP="00152320">
      <w:pPr>
        <w:numPr>
          <w:ilvl w:val="1"/>
          <w:numId w:val="8"/>
        </w:numPr>
      </w:pPr>
      <w:r w:rsidRPr="00C9527B">
        <w:rPr>
          <w:b/>
          <w:bCs/>
        </w:rPr>
        <w:t>Sopradores de Vapor</w:t>
      </w:r>
      <w:r w:rsidRPr="00C9527B">
        <w:t>: Utilizam vapor superaquecido para remover cinzas das superfícies. Esse método é comum, mas seu uso excessivo pode causar erosão dos tubos, reduzindo sua vida útil.</w:t>
      </w:r>
    </w:p>
    <w:p w14:paraId="086E26A0" w14:textId="77777777" w:rsidR="00152320" w:rsidRPr="00C9527B" w:rsidRDefault="00152320" w:rsidP="00152320">
      <w:pPr>
        <w:numPr>
          <w:ilvl w:val="1"/>
          <w:numId w:val="8"/>
        </w:numPr>
      </w:pPr>
      <w:r w:rsidRPr="00C9527B">
        <w:rPr>
          <w:b/>
          <w:bCs/>
        </w:rPr>
        <w:t>Sopradores de Ar</w:t>
      </w:r>
      <w:r w:rsidRPr="00C9527B">
        <w:t>: Semelhantes aos de vapor, mas utilizando ar comprimido. São geralmente menos agressivos e podem ser aplicados em áreas onde o impacto de erosão é uma preocupação.</w:t>
      </w:r>
    </w:p>
    <w:p w14:paraId="04CC807A" w14:textId="77777777" w:rsidR="00152320" w:rsidRPr="00C9527B" w:rsidRDefault="00152320" w:rsidP="00152320">
      <w:pPr>
        <w:numPr>
          <w:ilvl w:val="1"/>
          <w:numId w:val="8"/>
        </w:numPr>
      </w:pPr>
      <w:r w:rsidRPr="00C9527B">
        <w:rPr>
          <w:b/>
          <w:bCs/>
        </w:rPr>
        <w:t>Sopradores de Água</w:t>
      </w:r>
      <w:r w:rsidRPr="00C9527B">
        <w:t>: Utilizam jatos de água em superfícies de alta temperatura para derreter ou desprender as camadas mais espessas de cinzas fundidas. É uma técnica eficaz para depósitos severos, mas deve ser usada com cuidado para evitar choque térmico nos tubos.</w:t>
      </w:r>
    </w:p>
    <w:p w14:paraId="34696C36" w14:textId="77777777" w:rsidR="00152320" w:rsidRPr="00C9527B" w:rsidRDefault="00152320" w:rsidP="00152320">
      <w:pPr>
        <w:numPr>
          <w:ilvl w:val="0"/>
          <w:numId w:val="8"/>
        </w:numPr>
      </w:pPr>
      <w:r w:rsidRPr="00C9527B">
        <w:rPr>
          <w:b/>
          <w:bCs/>
        </w:rPr>
        <w:t>Frequência e Sequenciamento da Limpeza</w:t>
      </w:r>
      <w:r w:rsidRPr="00C9527B">
        <w:t>:</w:t>
      </w:r>
    </w:p>
    <w:p w14:paraId="4B692DAE" w14:textId="77777777" w:rsidR="00152320" w:rsidRPr="00C9527B" w:rsidRDefault="00152320" w:rsidP="00152320">
      <w:pPr>
        <w:numPr>
          <w:ilvl w:val="1"/>
          <w:numId w:val="8"/>
        </w:numPr>
      </w:pPr>
      <w:r w:rsidRPr="00C9527B">
        <w:rPr>
          <w:b/>
          <w:bCs/>
        </w:rPr>
        <w:t>Sequência de Limpeza</w:t>
      </w:r>
      <w:r w:rsidRPr="00C9527B">
        <w:t xml:space="preserve">: A sequência correta é fundamental para otimizar a eficiência. O excesso de </w:t>
      </w:r>
      <w:proofErr w:type="spellStart"/>
      <w:r w:rsidRPr="00C9527B">
        <w:t>sootblowing</w:t>
      </w:r>
      <w:proofErr w:type="spellEnd"/>
      <w:r w:rsidRPr="00C9527B">
        <w:t xml:space="preserve"> pode causar danos, enquanto a falta de limpeza resulta em acúmulo de depósitos.</w:t>
      </w:r>
    </w:p>
    <w:p w14:paraId="1D0A52CA" w14:textId="77777777" w:rsidR="00152320" w:rsidRPr="00C9527B" w:rsidRDefault="00152320" w:rsidP="00152320">
      <w:pPr>
        <w:numPr>
          <w:ilvl w:val="1"/>
          <w:numId w:val="8"/>
        </w:numPr>
      </w:pPr>
      <w:r w:rsidRPr="00C9527B">
        <w:rPr>
          <w:b/>
          <w:bCs/>
        </w:rPr>
        <w:t>Intervalos de Limpeza</w:t>
      </w:r>
      <w:r w:rsidRPr="00C9527B">
        <w:t xml:space="preserve">: A frequência de </w:t>
      </w:r>
      <w:proofErr w:type="spellStart"/>
      <w:r w:rsidRPr="00C9527B">
        <w:t>sootblowing</w:t>
      </w:r>
      <w:proofErr w:type="spellEnd"/>
      <w:r w:rsidRPr="00C9527B">
        <w:t xml:space="preserve"> deve ser ajustada com base na taxa de formação de depósitos e na eficiência observada. Usar intervalos fixos sem consideração da condição atual pode levar a ineficiências e a um desgaste desnecessário.</w:t>
      </w:r>
    </w:p>
    <w:p w14:paraId="3016DC69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 xml:space="preserve">Modelagem e Monitoramento da Eficiência do </w:t>
      </w:r>
      <w:proofErr w:type="spellStart"/>
      <w:r w:rsidRPr="00C9527B">
        <w:rPr>
          <w:b/>
          <w:bCs/>
        </w:rPr>
        <w:t>Sootblowing</w:t>
      </w:r>
      <w:proofErr w:type="spellEnd"/>
    </w:p>
    <w:p w14:paraId="7812777E" w14:textId="77777777" w:rsidR="00152320" w:rsidRPr="00C9527B" w:rsidRDefault="00152320" w:rsidP="00152320">
      <w:pPr>
        <w:numPr>
          <w:ilvl w:val="0"/>
          <w:numId w:val="9"/>
        </w:numPr>
      </w:pPr>
      <w:r w:rsidRPr="00C9527B">
        <w:rPr>
          <w:b/>
          <w:bCs/>
        </w:rPr>
        <w:t>Modelos de Deposição e Resistência Térmica</w:t>
      </w:r>
      <w:r w:rsidRPr="00C9527B">
        <w:t>: Modelos matemáticos são usados para estimar a resistência térmica adicionada pelos depósitos e seu impacto na transferência de calor. Esses modelos ajudam a prever quando e onde a limpeza é necessária.</w:t>
      </w:r>
    </w:p>
    <w:p w14:paraId="777F0452" w14:textId="77777777" w:rsidR="00152320" w:rsidRPr="00C9527B" w:rsidRDefault="00152320" w:rsidP="00152320">
      <w:pPr>
        <w:numPr>
          <w:ilvl w:val="0"/>
          <w:numId w:val="9"/>
        </w:numPr>
      </w:pPr>
      <w:r w:rsidRPr="00C9527B">
        <w:rPr>
          <w:b/>
          <w:bCs/>
        </w:rPr>
        <w:t>Instrumentação e Sensores</w:t>
      </w:r>
      <w:r w:rsidRPr="00C9527B">
        <w:t>:</w:t>
      </w:r>
    </w:p>
    <w:p w14:paraId="5ED5BF30" w14:textId="77777777" w:rsidR="00152320" w:rsidRPr="00C9527B" w:rsidRDefault="00152320" w:rsidP="00152320">
      <w:pPr>
        <w:numPr>
          <w:ilvl w:val="1"/>
          <w:numId w:val="9"/>
        </w:numPr>
      </w:pPr>
      <w:r w:rsidRPr="00C9527B">
        <w:rPr>
          <w:b/>
          <w:bCs/>
        </w:rPr>
        <w:t>Sensores de Fluxo de Calor</w:t>
      </w:r>
      <w:r w:rsidRPr="00C9527B">
        <w:t>: Medem a taxa de absorção de calor em áreas críticas para identificar mudanças no desempenho térmico devido à formação de depósitos.</w:t>
      </w:r>
    </w:p>
    <w:p w14:paraId="491488F3" w14:textId="77777777" w:rsidR="00152320" w:rsidRPr="00C9527B" w:rsidRDefault="00152320" w:rsidP="00152320">
      <w:pPr>
        <w:numPr>
          <w:ilvl w:val="1"/>
          <w:numId w:val="9"/>
        </w:numPr>
      </w:pPr>
      <w:r w:rsidRPr="00C9527B">
        <w:rPr>
          <w:b/>
          <w:bCs/>
        </w:rPr>
        <w:t>Termopares e Medidores de Temperatura</w:t>
      </w:r>
      <w:r w:rsidRPr="00C9527B">
        <w:t>: Detectam flutuações de temperatura ao longo dos tubos, ajudando a identificar regiões onde a deposição é mais intensa e a necessidade de limpeza.</w:t>
      </w:r>
    </w:p>
    <w:p w14:paraId="33D6BD6D" w14:textId="77777777" w:rsidR="00152320" w:rsidRPr="00C9527B" w:rsidRDefault="00152320" w:rsidP="00152320">
      <w:pPr>
        <w:numPr>
          <w:ilvl w:val="1"/>
          <w:numId w:val="9"/>
        </w:numPr>
      </w:pPr>
      <w:r w:rsidRPr="00C9527B">
        <w:rPr>
          <w:b/>
          <w:bCs/>
        </w:rPr>
        <w:t>Sensores de Pressão Diferencial</w:t>
      </w:r>
      <w:r w:rsidRPr="00C9527B">
        <w:t>: Medem a queda de pressão causada pelo acúmulo de cinzas, que impede o fluxo de ar, ajudando a detectar quando os tubos estão obstruídos.</w:t>
      </w:r>
    </w:p>
    <w:p w14:paraId="502DCEB2" w14:textId="77777777" w:rsidR="00152320" w:rsidRPr="00C9527B" w:rsidRDefault="00152320" w:rsidP="00152320">
      <w:pPr>
        <w:numPr>
          <w:ilvl w:val="0"/>
          <w:numId w:val="9"/>
        </w:numPr>
      </w:pPr>
      <w:r w:rsidRPr="00C9527B">
        <w:rPr>
          <w:b/>
          <w:bCs/>
        </w:rPr>
        <w:lastRenderedPageBreak/>
        <w:t>Monitoramento em Tempo Real</w:t>
      </w:r>
      <w:r w:rsidRPr="00C9527B">
        <w:t>:</w:t>
      </w:r>
    </w:p>
    <w:p w14:paraId="085F632D" w14:textId="77777777" w:rsidR="00152320" w:rsidRPr="00C9527B" w:rsidRDefault="00152320" w:rsidP="00152320">
      <w:pPr>
        <w:numPr>
          <w:ilvl w:val="1"/>
          <w:numId w:val="9"/>
        </w:numPr>
      </w:pPr>
      <w:r w:rsidRPr="00C9527B">
        <w:rPr>
          <w:b/>
          <w:bCs/>
        </w:rPr>
        <w:t>Análise de Tendências e Dados Históricos</w:t>
      </w:r>
      <w:r w:rsidRPr="00C9527B">
        <w:t xml:space="preserve">: O histórico de desempenho da planta pode ser analisado para detectar padrões sazonais ou variações que indicam a necessidade de ajuste nos procedimentos de </w:t>
      </w:r>
      <w:proofErr w:type="spellStart"/>
      <w:r w:rsidRPr="00C9527B">
        <w:t>sootblowing</w:t>
      </w:r>
      <w:proofErr w:type="spellEnd"/>
      <w:r w:rsidRPr="00C9527B">
        <w:t>.</w:t>
      </w:r>
    </w:p>
    <w:p w14:paraId="4E6C6706" w14:textId="77777777" w:rsidR="00152320" w:rsidRPr="00C9527B" w:rsidRDefault="00152320" w:rsidP="00152320">
      <w:pPr>
        <w:numPr>
          <w:ilvl w:val="1"/>
          <w:numId w:val="9"/>
        </w:numPr>
      </w:pPr>
      <w:r w:rsidRPr="00C9527B">
        <w:rPr>
          <w:b/>
          <w:bCs/>
        </w:rPr>
        <w:t>Detecção de Anomalias com IA</w:t>
      </w:r>
      <w:r w:rsidRPr="00C9527B">
        <w:t xml:space="preserve">: Algoritmos de inteligência artificial detectam variações anômalas nas taxas de fluxo de calor e pressão, indicando áreas que requerem </w:t>
      </w:r>
      <w:proofErr w:type="spellStart"/>
      <w:r w:rsidRPr="00C9527B">
        <w:t>sootblowing</w:t>
      </w:r>
      <w:proofErr w:type="spellEnd"/>
      <w:r w:rsidRPr="00C9527B">
        <w:t>.</w:t>
      </w:r>
    </w:p>
    <w:p w14:paraId="2FB93B6E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Otimização da Limpeza com Algoritmos e Sistemas de Controle</w:t>
      </w:r>
    </w:p>
    <w:p w14:paraId="7029B42A" w14:textId="77777777" w:rsidR="00152320" w:rsidRPr="00C9527B" w:rsidRDefault="00152320" w:rsidP="00152320">
      <w:pPr>
        <w:numPr>
          <w:ilvl w:val="0"/>
          <w:numId w:val="10"/>
        </w:numPr>
      </w:pPr>
      <w:r w:rsidRPr="00C9527B">
        <w:rPr>
          <w:b/>
          <w:bCs/>
        </w:rPr>
        <w:t>Estratégias de Otimização Baseadas em Custo</w:t>
      </w:r>
      <w:r w:rsidRPr="00C9527B">
        <w:t>:</w:t>
      </w:r>
    </w:p>
    <w:p w14:paraId="0AF19ADC" w14:textId="77777777" w:rsidR="00152320" w:rsidRPr="00C9527B" w:rsidRDefault="00152320" w:rsidP="00152320">
      <w:pPr>
        <w:numPr>
          <w:ilvl w:val="1"/>
          <w:numId w:val="10"/>
        </w:numPr>
      </w:pPr>
      <w:r w:rsidRPr="00C9527B">
        <w:rPr>
          <w:b/>
          <w:bCs/>
        </w:rPr>
        <w:t>Modelo de Custo-Benefício</w:t>
      </w:r>
      <w:r w:rsidRPr="00C9527B">
        <w:t xml:space="preserve">: O controle de limpeza considera o custo de </w:t>
      </w:r>
      <w:proofErr w:type="spellStart"/>
      <w:r w:rsidRPr="00C9527B">
        <w:t>sootblowing</w:t>
      </w:r>
      <w:proofErr w:type="spellEnd"/>
      <w:r w:rsidRPr="00C9527B">
        <w:t xml:space="preserve"> versus o custo da perda de eficiência de transferência de calor. Os algoritmos determinam o ponto ideal de limpeza onde o custo operacional é minimizado.</w:t>
      </w:r>
    </w:p>
    <w:p w14:paraId="71CE971A" w14:textId="77777777" w:rsidR="00152320" w:rsidRPr="00C9527B" w:rsidRDefault="00152320" w:rsidP="00152320">
      <w:pPr>
        <w:numPr>
          <w:ilvl w:val="1"/>
          <w:numId w:val="10"/>
        </w:numPr>
      </w:pPr>
      <w:r w:rsidRPr="00C9527B">
        <w:rPr>
          <w:b/>
          <w:bCs/>
        </w:rPr>
        <w:t xml:space="preserve">Cálculo de </w:t>
      </w:r>
      <w:proofErr w:type="spellStart"/>
      <w:r w:rsidRPr="00C9527B">
        <w:rPr>
          <w:b/>
          <w:bCs/>
        </w:rPr>
        <w:t>Intervenções</w:t>
      </w:r>
      <w:proofErr w:type="spellEnd"/>
      <w:r w:rsidRPr="00C9527B">
        <w:rPr>
          <w:b/>
          <w:bCs/>
        </w:rPr>
        <w:t xml:space="preserve"> Ótimas</w:t>
      </w:r>
      <w:r w:rsidRPr="00C9527B">
        <w:t>: Com base em dados sobre a frequência ideal e os locais de maior formação de depósitos, algoritmos ajustam o cronograma de limpeza para balancear entre eficiência e vida útil dos componentes.</w:t>
      </w:r>
    </w:p>
    <w:p w14:paraId="1D87AE98" w14:textId="77777777" w:rsidR="00152320" w:rsidRPr="00C9527B" w:rsidRDefault="00152320" w:rsidP="00152320">
      <w:pPr>
        <w:numPr>
          <w:ilvl w:val="0"/>
          <w:numId w:val="10"/>
        </w:numPr>
      </w:pPr>
      <w:r w:rsidRPr="00C9527B">
        <w:rPr>
          <w:b/>
          <w:bCs/>
        </w:rPr>
        <w:t>Controle Baseado em Inteligência Artificial</w:t>
      </w:r>
      <w:r w:rsidRPr="00C9527B">
        <w:t>:</w:t>
      </w:r>
    </w:p>
    <w:p w14:paraId="7941B14A" w14:textId="77777777" w:rsidR="00152320" w:rsidRPr="00C9527B" w:rsidRDefault="00152320" w:rsidP="00152320">
      <w:pPr>
        <w:numPr>
          <w:ilvl w:val="1"/>
          <w:numId w:val="10"/>
        </w:numPr>
      </w:pPr>
      <w:r w:rsidRPr="00C9527B">
        <w:rPr>
          <w:b/>
          <w:bCs/>
        </w:rPr>
        <w:t>Modelos Preditivos de Manutenção</w:t>
      </w:r>
      <w:r w:rsidRPr="00C9527B">
        <w:t>: IA e aprendizado de máquina são usados para prever o ponto de acumulação crítica de depósitos, permitindo que a limpeza ocorra antes que a eficiência seja comprometida.</w:t>
      </w:r>
    </w:p>
    <w:p w14:paraId="683B6D4D" w14:textId="77777777" w:rsidR="00152320" w:rsidRPr="00C9527B" w:rsidRDefault="00152320" w:rsidP="00152320">
      <w:pPr>
        <w:numPr>
          <w:ilvl w:val="1"/>
          <w:numId w:val="10"/>
        </w:numPr>
      </w:pPr>
      <w:r w:rsidRPr="00C9527B">
        <w:rPr>
          <w:b/>
          <w:bCs/>
        </w:rPr>
        <w:t xml:space="preserve">Algoritmos de </w:t>
      </w:r>
      <w:proofErr w:type="spellStart"/>
      <w:r w:rsidRPr="00C9527B">
        <w:rPr>
          <w:b/>
          <w:bCs/>
        </w:rPr>
        <w:t>Sootblowing</w:t>
      </w:r>
      <w:proofErr w:type="spellEnd"/>
      <w:r w:rsidRPr="00C9527B">
        <w:rPr>
          <w:b/>
          <w:bCs/>
        </w:rPr>
        <w:t xml:space="preserve"> Adaptativo</w:t>
      </w:r>
      <w:r w:rsidRPr="00C9527B">
        <w:t>: Com o uso de dados em tempo real, os algoritmos ajustam dinamicamente a intensidade e a frequência de limpeza em resposta às condições de operação, otimizando recursos e minimizando desgaste.</w:t>
      </w:r>
    </w:p>
    <w:p w14:paraId="4ADD01E8" w14:textId="77777777" w:rsidR="00152320" w:rsidRPr="00C9527B" w:rsidRDefault="00152320" w:rsidP="00152320">
      <w:pPr>
        <w:numPr>
          <w:ilvl w:val="0"/>
          <w:numId w:val="10"/>
        </w:numPr>
      </w:pPr>
      <w:r w:rsidRPr="00C9527B">
        <w:rPr>
          <w:b/>
          <w:bCs/>
        </w:rPr>
        <w:t>Sistemas de Controle em Circuito Fechado</w:t>
      </w:r>
      <w:r w:rsidRPr="00C9527B">
        <w:t>:</w:t>
      </w:r>
    </w:p>
    <w:p w14:paraId="1B9F0071" w14:textId="77777777" w:rsidR="00152320" w:rsidRPr="00C9527B" w:rsidRDefault="00152320" w:rsidP="00152320">
      <w:pPr>
        <w:numPr>
          <w:ilvl w:val="1"/>
          <w:numId w:val="10"/>
        </w:numPr>
      </w:pPr>
      <w:r w:rsidRPr="00C9527B">
        <w:rPr>
          <w:b/>
          <w:bCs/>
        </w:rPr>
        <w:t>Controles Proporcional-Integral-Derivativo (PID)</w:t>
      </w:r>
      <w:r w:rsidRPr="00C9527B">
        <w:t>: Usados para manter os níveis de fluxo de ar e pressão em parâmetros ideais, esses controles respondem rapidamente a mudanças nas condições operacionais.</w:t>
      </w:r>
    </w:p>
    <w:p w14:paraId="3DE0BCC0" w14:textId="77777777" w:rsidR="00152320" w:rsidRPr="00C9527B" w:rsidRDefault="00152320" w:rsidP="00152320">
      <w:pPr>
        <w:numPr>
          <w:ilvl w:val="1"/>
          <w:numId w:val="10"/>
        </w:numPr>
      </w:pPr>
      <w:r w:rsidRPr="00C9527B">
        <w:rPr>
          <w:b/>
          <w:bCs/>
        </w:rPr>
        <w:t>Modelos de Controle Preditivo (MPC)</w:t>
      </w:r>
      <w:r w:rsidRPr="00C9527B">
        <w:t xml:space="preserve">: Utilizados para prever e ajustar automaticamente o </w:t>
      </w:r>
      <w:proofErr w:type="spellStart"/>
      <w:r w:rsidRPr="00C9527B">
        <w:t>sootblowing</w:t>
      </w:r>
      <w:proofErr w:type="spellEnd"/>
      <w:r w:rsidRPr="00C9527B">
        <w:t xml:space="preserve"> com base na análise do comportamento futuro das variáveis do processo. Isso permite um ajuste contínuo e otimizado de acordo com o perfil de </w:t>
      </w:r>
      <w:proofErr w:type="spellStart"/>
      <w:r w:rsidRPr="00C9527B">
        <w:t>fouling</w:t>
      </w:r>
      <w:proofErr w:type="spellEnd"/>
      <w:r w:rsidRPr="00C9527B">
        <w:t xml:space="preserve"> da planta.</w:t>
      </w:r>
    </w:p>
    <w:p w14:paraId="71B5F973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Inovações Tecnológicas e Desenvolvimento Futuro</w:t>
      </w:r>
    </w:p>
    <w:p w14:paraId="6D2F9999" w14:textId="77777777" w:rsidR="00152320" w:rsidRPr="00C9527B" w:rsidRDefault="00152320" w:rsidP="00152320">
      <w:pPr>
        <w:numPr>
          <w:ilvl w:val="0"/>
          <w:numId w:val="11"/>
        </w:numPr>
      </w:pPr>
      <w:proofErr w:type="spellStart"/>
      <w:r w:rsidRPr="00C9527B">
        <w:rPr>
          <w:b/>
          <w:bCs/>
        </w:rPr>
        <w:t>Sootblowing</w:t>
      </w:r>
      <w:proofErr w:type="spellEnd"/>
      <w:r w:rsidRPr="00C9527B">
        <w:rPr>
          <w:b/>
          <w:bCs/>
        </w:rPr>
        <w:t xml:space="preserve"> Baseado em Gêmeo Digital</w:t>
      </w:r>
      <w:r w:rsidRPr="00C9527B">
        <w:t>:</w:t>
      </w:r>
    </w:p>
    <w:p w14:paraId="56248747" w14:textId="77777777" w:rsidR="00152320" w:rsidRPr="00C9527B" w:rsidRDefault="00152320" w:rsidP="00152320">
      <w:pPr>
        <w:numPr>
          <w:ilvl w:val="1"/>
          <w:numId w:val="11"/>
        </w:numPr>
      </w:pPr>
      <w:r w:rsidRPr="00C9527B">
        <w:rPr>
          <w:b/>
          <w:bCs/>
        </w:rPr>
        <w:lastRenderedPageBreak/>
        <w:t>Simulação de Cenários de Depósito</w:t>
      </w:r>
      <w:r w:rsidRPr="00C9527B">
        <w:t>: Um gêmeo digital da planta permite simular diferentes cenários de formação de depósitos para prever quando e onde a limpeza é necessária. Essa previsão ajuda a planejar manutenções e evita interrupções não planejadas.</w:t>
      </w:r>
    </w:p>
    <w:p w14:paraId="5266A302" w14:textId="77777777" w:rsidR="00152320" w:rsidRPr="00C9527B" w:rsidRDefault="00152320" w:rsidP="00152320">
      <w:pPr>
        <w:numPr>
          <w:ilvl w:val="1"/>
          <w:numId w:val="11"/>
        </w:numPr>
      </w:pPr>
      <w:r w:rsidRPr="00C9527B">
        <w:rPr>
          <w:b/>
          <w:bCs/>
        </w:rPr>
        <w:t>Teste de Novos Procedimentos de Limpeza</w:t>
      </w:r>
      <w:r w:rsidRPr="00C9527B">
        <w:t xml:space="preserve">: O gêmeo digital permite testar virtualmente novas sequências de </w:t>
      </w:r>
      <w:proofErr w:type="spellStart"/>
      <w:r w:rsidRPr="00C9527B">
        <w:t>sootblowing</w:t>
      </w:r>
      <w:proofErr w:type="spellEnd"/>
      <w:r w:rsidRPr="00C9527B">
        <w:t xml:space="preserve"> ou técnicas de limpeza para otimizar as operações sem risco para a planta real.</w:t>
      </w:r>
    </w:p>
    <w:p w14:paraId="46885300" w14:textId="77777777" w:rsidR="00152320" w:rsidRPr="00C9527B" w:rsidRDefault="00152320" w:rsidP="00152320">
      <w:pPr>
        <w:numPr>
          <w:ilvl w:val="0"/>
          <w:numId w:val="11"/>
        </w:numPr>
      </w:pPr>
      <w:r w:rsidRPr="00C9527B">
        <w:rPr>
          <w:b/>
          <w:bCs/>
        </w:rPr>
        <w:t>Uso de IoT para Monitoramento Extensivo</w:t>
      </w:r>
      <w:r w:rsidRPr="00C9527B">
        <w:t>:</w:t>
      </w:r>
    </w:p>
    <w:p w14:paraId="76E50794" w14:textId="77777777" w:rsidR="00152320" w:rsidRPr="00C9527B" w:rsidRDefault="00152320" w:rsidP="00152320">
      <w:pPr>
        <w:numPr>
          <w:ilvl w:val="1"/>
          <w:numId w:val="11"/>
        </w:numPr>
      </w:pPr>
      <w:r w:rsidRPr="00C9527B">
        <w:rPr>
          <w:b/>
          <w:bCs/>
        </w:rPr>
        <w:t>Sensores IoT Distribuídos</w:t>
      </w:r>
      <w:r w:rsidRPr="00C9527B">
        <w:t>: A instalação de sensores de IoT ao longo da planta permite um monitoramento em tempo real das condições operacionais, fornecendo dados detalhados sobre a formação de depósitos em diferentes áreas.</w:t>
      </w:r>
    </w:p>
    <w:p w14:paraId="4B60BE23" w14:textId="77777777" w:rsidR="00152320" w:rsidRPr="00C9527B" w:rsidRDefault="00152320" w:rsidP="00152320">
      <w:pPr>
        <w:numPr>
          <w:ilvl w:val="1"/>
          <w:numId w:val="11"/>
        </w:numPr>
      </w:pPr>
      <w:r w:rsidRPr="00C9527B">
        <w:rPr>
          <w:b/>
          <w:bCs/>
        </w:rPr>
        <w:t>Big Data e Análise Avançada</w:t>
      </w:r>
      <w:r w:rsidRPr="00C9527B">
        <w:t xml:space="preserve">: Grandes volumes de dados coletados são analisados para desenvolver insights sobre o comportamento dos depósitos, identificando padrões sazonais e condições operacionais que impactam o </w:t>
      </w:r>
      <w:proofErr w:type="spellStart"/>
      <w:r w:rsidRPr="00C9527B">
        <w:t>fouling</w:t>
      </w:r>
      <w:proofErr w:type="spellEnd"/>
      <w:r w:rsidRPr="00C9527B">
        <w:t>.</w:t>
      </w:r>
    </w:p>
    <w:p w14:paraId="596B2AD7" w14:textId="77777777" w:rsidR="00152320" w:rsidRPr="00C9527B" w:rsidRDefault="00152320" w:rsidP="00152320">
      <w:pPr>
        <w:numPr>
          <w:ilvl w:val="0"/>
          <w:numId w:val="11"/>
        </w:numPr>
      </w:pPr>
      <w:r w:rsidRPr="00C9527B">
        <w:rPr>
          <w:b/>
          <w:bCs/>
        </w:rPr>
        <w:t>Integração com Análise de Ciclo de Vida dos Componentes</w:t>
      </w:r>
      <w:r w:rsidRPr="00C9527B">
        <w:t xml:space="preserve">: A frequência e a intensidade do </w:t>
      </w:r>
      <w:proofErr w:type="spellStart"/>
      <w:r w:rsidRPr="00C9527B">
        <w:t>sootblowing</w:t>
      </w:r>
      <w:proofErr w:type="spellEnd"/>
      <w:r w:rsidRPr="00C9527B">
        <w:t xml:space="preserve"> são balanceadas para maximizar a vida útil dos tubos e minimizar os custos de substituição e manutenção.</w:t>
      </w:r>
    </w:p>
    <w:p w14:paraId="7F576A0B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 xml:space="preserve">Benefícios da Otimização do </w:t>
      </w:r>
      <w:proofErr w:type="spellStart"/>
      <w:r w:rsidRPr="00C9527B">
        <w:rPr>
          <w:b/>
          <w:bCs/>
        </w:rPr>
        <w:t>Sootblowing</w:t>
      </w:r>
      <w:proofErr w:type="spellEnd"/>
    </w:p>
    <w:p w14:paraId="578C366F" w14:textId="77777777" w:rsidR="00152320" w:rsidRPr="00C9527B" w:rsidRDefault="00152320" w:rsidP="00152320">
      <w:pPr>
        <w:numPr>
          <w:ilvl w:val="0"/>
          <w:numId w:val="12"/>
        </w:numPr>
      </w:pPr>
      <w:r w:rsidRPr="00C9527B">
        <w:rPr>
          <w:b/>
          <w:bCs/>
        </w:rPr>
        <w:t>Redução de Custos Operacionais e Aumento da Eficiência</w:t>
      </w:r>
      <w:r w:rsidRPr="00C9527B">
        <w:t xml:space="preserve">: Um cronograma otimizado de </w:t>
      </w:r>
      <w:proofErr w:type="spellStart"/>
      <w:r w:rsidRPr="00C9527B">
        <w:t>sootblowing</w:t>
      </w:r>
      <w:proofErr w:type="spellEnd"/>
      <w:r w:rsidRPr="00C9527B">
        <w:t xml:space="preserve"> reduz o desperdício de combustível e aumenta a eficiência da planta, diminuindo o tempo de inatividade e melhorando o rendimento energético.</w:t>
      </w:r>
    </w:p>
    <w:p w14:paraId="391125B4" w14:textId="77777777" w:rsidR="00152320" w:rsidRPr="00C9527B" w:rsidRDefault="00152320" w:rsidP="00152320">
      <w:pPr>
        <w:numPr>
          <w:ilvl w:val="0"/>
          <w:numId w:val="12"/>
        </w:numPr>
      </w:pPr>
      <w:r w:rsidRPr="00C9527B">
        <w:rPr>
          <w:b/>
          <w:bCs/>
        </w:rPr>
        <w:t>Prolongamento da Vida Útil dos Equipamentos</w:t>
      </w:r>
      <w:r w:rsidRPr="00C9527B">
        <w:t>: Com uma frequência de limpeza adaptada, reduz-se o desgaste causado por jatos de vapor e erosão, estendendo a vida útil das superfícies de troca de calor e economizando em custos de manutenção.</w:t>
      </w:r>
    </w:p>
    <w:p w14:paraId="61E03B03" w14:textId="77777777" w:rsidR="00152320" w:rsidRPr="00C9527B" w:rsidRDefault="00152320" w:rsidP="00152320">
      <w:pPr>
        <w:numPr>
          <w:ilvl w:val="0"/>
          <w:numId w:val="12"/>
        </w:numPr>
      </w:pPr>
      <w:r w:rsidRPr="00C9527B">
        <w:rPr>
          <w:b/>
          <w:bCs/>
        </w:rPr>
        <w:t>Cumprimento dos Padrões Ambientais</w:t>
      </w:r>
      <w:r w:rsidRPr="00C9527B">
        <w:t>: A redução no consumo de combustível e a melhoria da eficiência ajudam a manter as emissões dentro dos padrões regulamentares, apoiando iniciativas de sustentabilidade e conformidade ambiental.</w:t>
      </w:r>
    </w:p>
    <w:p w14:paraId="7244CD03" w14:textId="77777777" w:rsidR="00152320" w:rsidRDefault="00152320" w:rsidP="00152320">
      <w:pPr>
        <w:ind w:left="360"/>
      </w:pPr>
      <w:r w:rsidRPr="00C9527B">
        <w:t xml:space="preserve">O tópico 2, detalhado acima, permite o desenvolvimento de um gêmeo digital que replica o comportamento de </w:t>
      </w:r>
      <w:proofErr w:type="spellStart"/>
      <w:r w:rsidRPr="00C9527B">
        <w:t>sootblowing</w:t>
      </w:r>
      <w:proofErr w:type="spellEnd"/>
      <w:r w:rsidRPr="00C9527B">
        <w:t xml:space="preserve"> da planta, ajustando automaticamente as frequências e intensidades de limpeza. Esse sistema não apenas evita acúmulo crítico de depósitos, mas também otimiza o uso de recursos de limpeza, prolonga a vida útil dos componentes da caldeira e garante a operação contínua e eficiente.</w:t>
      </w:r>
    </w:p>
    <w:p w14:paraId="5479CDA5" w14:textId="77777777" w:rsidR="00152320" w:rsidRPr="00C9527B" w:rsidRDefault="00152320" w:rsidP="00152320"/>
    <w:p w14:paraId="5FD31FF6" w14:textId="77777777" w:rsidR="00152320" w:rsidRDefault="00152320" w:rsidP="00152320">
      <w:pPr>
        <w:pStyle w:val="Ttulo2"/>
        <w:numPr>
          <w:ilvl w:val="0"/>
          <w:numId w:val="52"/>
        </w:numPr>
      </w:pPr>
      <w:bookmarkStart w:id="11" w:name="_Toc181716282"/>
      <w:r w:rsidRPr="00C9527B">
        <w:t>Detecção e Análise de Eventos Adversos</w:t>
      </w:r>
      <w:bookmarkEnd w:id="11"/>
    </w:p>
    <w:p w14:paraId="417E0539" w14:textId="77777777" w:rsidR="00152320" w:rsidRPr="00C9527B" w:rsidRDefault="00152320" w:rsidP="00152320">
      <w:pPr>
        <w:ind w:left="360"/>
      </w:pPr>
      <w:r w:rsidRPr="00C9527B">
        <w:t xml:space="preserve">Para o desenvolvimento do Tópico 3 - </w:t>
      </w:r>
      <w:r w:rsidRPr="00A831FD">
        <w:rPr>
          <w:b/>
          <w:bCs/>
        </w:rPr>
        <w:t>Detecção e Análise de Eventos Adversos</w:t>
      </w:r>
      <w:r w:rsidRPr="00C9527B">
        <w:t xml:space="preserve">, exploraremos como identificar, monitorar e analisar eventos críticos, como </w:t>
      </w:r>
      <w:r w:rsidRPr="00C9527B">
        <w:lastRenderedPageBreak/>
        <w:t>entupimentos e formações anômalas de depósitos que impactam diretamente a eficiência e a segurança da operação de caldeiras em plantas de energia. Esta classe abrange o uso de técnicas avançadas de mineração de dados e aprendizado de máquina para prever e evitar eventos adversos. Abaixo estão os principais aspectos e métodos desta classe de interesse.</w:t>
      </w:r>
    </w:p>
    <w:p w14:paraId="1A9B21EB" w14:textId="77777777" w:rsidR="00152320" w:rsidRPr="00A831FD" w:rsidRDefault="00152320" w:rsidP="00152320">
      <w:pPr>
        <w:ind w:left="360"/>
      </w:pPr>
    </w:p>
    <w:p w14:paraId="4C70EF6A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Identificação de Eventos Adversos em Caldeiras</w:t>
      </w:r>
    </w:p>
    <w:p w14:paraId="239D9472" w14:textId="77777777" w:rsidR="00152320" w:rsidRPr="00C9527B" w:rsidRDefault="00152320" w:rsidP="00152320">
      <w:pPr>
        <w:numPr>
          <w:ilvl w:val="0"/>
          <w:numId w:val="13"/>
        </w:numPr>
      </w:pPr>
      <w:r w:rsidRPr="00C9527B">
        <w:rPr>
          <w:b/>
          <w:bCs/>
        </w:rPr>
        <w:t>Tipos Comuns de Eventos Adversos</w:t>
      </w:r>
      <w:r w:rsidRPr="00C9527B">
        <w:t>:</w:t>
      </w:r>
    </w:p>
    <w:p w14:paraId="6F549235" w14:textId="77777777" w:rsidR="00152320" w:rsidRPr="00C9527B" w:rsidRDefault="00152320" w:rsidP="00152320">
      <w:pPr>
        <w:numPr>
          <w:ilvl w:val="1"/>
          <w:numId w:val="13"/>
        </w:numPr>
      </w:pPr>
      <w:proofErr w:type="spellStart"/>
      <w:r w:rsidRPr="00C9527B">
        <w:rPr>
          <w:b/>
          <w:bCs/>
        </w:rPr>
        <w:t>Pluggage</w:t>
      </w:r>
      <w:proofErr w:type="spellEnd"/>
      <w:r w:rsidRPr="00C9527B">
        <w:rPr>
          <w:b/>
          <w:bCs/>
        </w:rPr>
        <w:t xml:space="preserve"> (Entupimento)</w:t>
      </w:r>
      <w:r w:rsidRPr="00C9527B">
        <w:t>: Acúmulo severo de depósitos de cinzas que bloqueiam o fluxo de ar ou gás nas superfícies de transferência de calor. Este é um dos principais eventos que causa interrupções e perda de eficiência.</w:t>
      </w:r>
    </w:p>
    <w:p w14:paraId="1A79EF52" w14:textId="77777777" w:rsidR="00152320" w:rsidRPr="00C9527B" w:rsidRDefault="00152320" w:rsidP="00152320">
      <w:pPr>
        <w:numPr>
          <w:ilvl w:val="1"/>
          <w:numId w:val="13"/>
        </w:numPr>
      </w:pPr>
      <w:r w:rsidRPr="00C9527B">
        <w:rPr>
          <w:b/>
          <w:bCs/>
        </w:rPr>
        <w:t>Oscilações de Temperatura e Pressão</w:t>
      </w:r>
      <w:r w:rsidRPr="00C9527B">
        <w:t>: Flutuações inesperadas que indicam ineficiências na combustão ou falhas nos sistemas de controle, frequentemente causadas por entupimentos ou mal funcionamento de componentes.</w:t>
      </w:r>
    </w:p>
    <w:p w14:paraId="52DEDE33" w14:textId="77777777" w:rsidR="00152320" w:rsidRPr="00C9527B" w:rsidRDefault="00152320" w:rsidP="00152320">
      <w:pPr>
        <w:numPr>
          <w:ilvl w:val="1"/>
          <w:numId w:val="13"/>
        </w:numPr>
      </w:pPr>
      <w:r w:rsidRPr="00C9527B">
        <w:rPr>
          <w:b/>
          <w:bCs/>
        </w:rPr>
        <w:t>Quebras de Tubos e Componentes</w:t>
      </w:r>
      <w:r w:rsidRPr="00C9527B">
        <w:t>: O desgaste excessivo ou aquecimento localizado devido ao acúmulo de depósitos pode levar à ruptura de tubos e outros componentes, resultando em falhas e necessidade de manutenção imediata.</w:t>
      </w:r>
    </w:p>
    <w:p w14:paraId="4AFF3A52" w14:textId="77777777" w:rsidR="00152320" w:rsidRPr="00C9527B" w:rsidRDefault="00152320" w:rsidP="00152320">
      <w:pPr>
        <w:numPr>
          <w:ilvl w:val="0"/>
          <w:numId w:val="13"/>
        </w:numPr>
      </w:pPr>
      <w:r w:rsidRPr="00C9527B">
        <w:rPr>
          <w:b/>
          <w:bCs/>
        </w:rPr>
        <w:t>Impacto Operacional e Financeiro</w:t>
      </w:r>
      <w:r w:rsidRPr="00C9527B">
        <w:t>:</w:t>
      </w:r>
    </w:p>
    <w:p w14:paraId="3C6D35EE" w14:textId="77777777" w:rsidR="00152320" w:rsidRPr="00C9527B" w:rsidRDefault="00152320" w:rsidP="00152320">
      <w:pPr>
        <w:numPr>
          <w:ilvl w:val="1"/>
          <w:numId w:val="13"/>
        </w:numPr>
      </w:pPr>
      <w:r w:rsidRPr="00C9527B">
        <w:rPr>
          <w:b/>
          <w:bCs/>
        </w:rPr>
        <w:t>Perda de Eficiência Energética</w:t>
      </w:r>
      <w:r w:rsidRPr="00C9527B">
        <w:t>: A acumulação de depósitos e bloqueios causa queda na taxa de transferência de calor e aumento do consumo de combustível.</w:t>
      </w:r>
    </w:p>
    <w:p w14:paraId="44BAB2A5" w14:textId="77777777" w:rsidR="00152320" w:rsidRPr="00C9527B" w:rsidRDefault="00152320" w:rsidP="00152320">
      <w:pPr>
        <w:numPr>
          <w:ilvl w:val="1"/>
          <w:numId w:val="13"/>
        </w:numPr>
      </w:pPr>
      <w:r w:rsidRPr="00C9527B">
        <w:rPr>
          <w:b/>
          <w:bCs/>
        </w:rPr>
        <w:t>Shutdowns e Tempo de Inatividade</w:t>
      </w:r>
      <w:r w:rsidRPr="00C9527B">
        <w:t>: Eventos adversos críticos, como entupimentos, forçam a planta a shutdowns para limpeza ou substituição de peças, impactando diretamente o rendimento financeiro.</w:t>
      </w:r>
    </w:p>
    <w:p w14:paraId="49642CD9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Técnicas de Mineração de Dados para Detecção de Eventos</w:t>
      </w:r>
    </w:p>
    <w:p w14:paraId="2319508F" w14:textId="77777777" w:rsidR="00152320" w:rsidRPr="00C9527B" w:rsidRDefault="00152320" w:rsidP="00152320">
      <w:pPr>
        <w:numPr>
          <w:ilvl w:val="0"/>
          <w:numId w:val="14"/>
        </w:numPr>
      </w:pPr>
      <w:r w:rsidRPr="00C9527B">
        <w:rPr>
          <w:b/>
          <w:bCs/>
        </w:rPr>
        <w:t>Segmentação Temporal para Identificação de Eventos</w:t>
      </w:r>
      <w:r w:rsidRPr="00C9527B">
        <w:t>:</w:t>
      </w:r>
    </w:p>
    <w:p w14:paraId="1D343B9E" w14:textId="77777777" w:rsidR="00152320" w:rsidRPr="00C9527B" w:rsidRDefault="00152320" w:rsidP="00152320">
      <w:pPr>
        <w:numPr>
          <w:ilvl w:val="1"/>
          <w:numId w:val="14"/>
        </w:numPr>
      </w:pPr>
      <w:r w:rsidRPr="00C9527B">
        <w:rPr>
          <w:b/>
          <w:bCs/>
        </w:rPr>
        <w:t>Divisão dos Dados em Janelas Temporais</w:t>
      </w:r>
      <w:r w:rsidRPr="00C9527B">
        <w:t>: Dividir os dados operacionais em intervalos de tempo definidos ajuda a correlacionar eventos críticos com variáveis específicas de operação, como carga da caldeira, qualidade do combustível e condições ambientais.</w:t>
      </w:r>
    </w:p>
    <w:p w14:paraId="77DFE2AE" w14:textId="77777777" w:rsidR="00152320" w:rsidRPr="00C9527B" w:rsidRDefault="00152320" w:rsidP="00152320">
      <w:pPr>
        <w:numPr>
          <w:ilvl w:val="1"/>
          <w:numId w:val="14"/>
        </w:numPr>
      </w:pPr>
      <w:r w:rsidRPr="00C9527B">
        <w:rPr>
          <w:b/>
          <w:bCs/>
        </w:rPr>
        <w:t>Definição de Datas Críticas para Detecção de Padrões</w:t>
      </w:r>
      <w:r w:rsidRPr="00C9527B">
        <w:t xml:space="preserve">: Marcar os períodos em que eventos como </w:t>
      </w:r>
      <w:proofErr w:type="spellStart"/>
      <w:r w:rsidRPr="00C9527B">
        <w:t>pluggage</w:t>
      </w:r>
      <w:proofErr w:type="spellEnd"/>
      <w:r w:rsidRPr="00C9527B">
        <w:t xml:space="preserve"> ou quebras ocorreram e analisar os dados imediatamente anteriores a esses eventos para identificar sinais precoces.</w:t>
      </w:r>
    </w:p>
    <w:p w14:paraId="63081596" w14:textId="77777777" w:rsidR="00152320" w:rsidRPr="00C9527B" w:rsidRDefault="00152320" w:rsidP="00152320">
      <w:pPr>
        <w:numPr>
          <w:ilvl w:val="0"/>
          <w:numId w:val="14"/>
        </w:numPr>
      </w:pPr>
      <w:r w:rsidRPr="00C9527B">
        <w:rPr>
          <w:b/>
          <w:bCs/>
        </w:rPr>
        <w:t>Análise de Clusters para Identificação de Anomalias</w:t>
      </w:r>
      <w:r w:rsidRPr="00C9527B">
        <w:t>:</w:t>
      </w:r>
    </w:p>
    <w:p w14:paraId="4830F661" w14:textId="77777777" w:rsidR="00152320" w:rsidRPr="00C9527B" w:rsidRDefault="00152320" w:rsidP="00152320">
      <w:pPr>
        <w:numPr>
          <w:ilvl w:val="1"/>
          <w:numId w:val="14"/>
        </w:numPr>
      </w:pPr>
      <w:r w:rsidRPr="00C9527B">
        <w:rPr>
          <w:b/>
          <w:bCs/>
        </w:rPr>
        <w:lastRenderedPageBreak/>
        <w:t>Clusterização de Dados Operacionais</w:t>
      </w:r>
      <w:r w:rsidRPr="00C9527B">
        <w:t>: Agrupamentos de dados operacionais são analisados para identificar padrões ou combinações de variáveis que antecedem os eventos adversos.</w:t>
      </w:r>
    </w:p>
    <w:p w14:paraId="1968CDBE" w14:textId="77777777" w:rsidR="00152320" w:rsidRPr="00C9527B" w:rsidRDefault="00152320" w:rsidP="00152320">
      <w:pPr>
        <w:numPr>
          <w:ilvl w:val="1"/>
          <w:numId w:val="14"/>
        </w:numPr>
      </w:pPr>
      <w:r w:rsidRPr="00C9527B">
        <w:rPr>
          <w:b/>
          <w:bCs/>
        </w:rPr>
        <w:t>Clusters de Alto Risco</w:t>
      </w:r>
      <w:r w:rsidRPr="00C9527B">
        <w:t>: Clusters que ocorrem frequentemente antes de falhas ou entupimentos são identificados e usados para criar alertas antecipados.</w:t>
      </w:r>
    </w:p>
    <w:p w14:paraId="64A9B814" w14:textId="77777777" w:rsidR="00152320" w:rsidRPr="00C9527B" w:rsidRDefault="00152320" w:rsidP="00152320">
      <w:pPr>
        <w:numPr>
          <w:ilvl w:val="0"/>
          <w:numId w:val="14"/>
        </w:numPr>
      </w:pPr>
      <w:r w:rsidRPr="00C9527B">
        <w:rPr>
          <w:b/>
          <w:bCs/>
        </w:rPr>
        <w:t>Análise de Dados Multivariada</w:t>
      </w:r>
      <w:r w:rsidRPr="00C9527B">
        <w:t>:</w:t>
      </w:r>
    </w:p>
    <w:p w14:paraId="5E07D119" w14:textId="77777777" w:rsidR="00152320" w:rsidRPr="00C9527B" w:rsidRDefault="00152320" w:rsidP="00152320">
      <w:pPr>
        <w:numPr>
          <w:ilvl w:val="1"/>
          <w:numId w:val="14"/>
        </w:numPr>
      </w:pPr>
      <w:r w:rsidRPr="00C9527B">
        <w:rPr>
          <w:b/>
          <w:bCs/>
        </w:rPr>
        <w:t>Correlação de Múltiplos Parâmetros</w:t>
      </w:r>
      <w:r w:rsidRPr="00C9527B">
        <w:t>: Analisar conjuntamente variáveis como pressão, temperatura, taxa de fluxo e concentração de gases para encontrar correlações que indicam um evento iminente.</w:t>
      </w:r>
    </w:p>
    <w:p w14:paraId="6CED9342" w14:textId="77777777" w:rsidR="00152320" w:rsidRPr="00C9527B" w:rsidRDefault="00152320" w:rsidP="00152320">
      <w:pPr>
        <w:numPr>
          <w:ilvl w:val="1"/>
          <w:numId w:val="14"/>
        </w:numPr>
      </w:pPr>
      <w:r w:rsidRPr="00C9527B">
        <w:rPr>
          <w:b/>
          <w:bCs/>
        </w:rPr>
        <w:t>Detecção de Padrões Recorrentes</w:t>
      </w:r>
      <w:r w:rsidRPr="00C9527B">
        <w:t>: Identificar combinações de parâmetros operacionais que ocorrem repetidamente antes dos eventos críticos e estabelecer regras de alerta.</w:t>
      </w:r>
    </w:p>
    <w:p w14:paraId="71372962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 xml:space="preserve"> Monitoramento e Análise de Parâmetros Críticos em Tempo Real</w:t>
      </w:r>
    </w:p>
    <w:p w14:paraId="6C3B8FB5" w14:textId="77777777" w:rsidR="00152320" w:rsidRPr="00C9527B" w:rsidRDefault="00152320" w:rsidP="00152320">
      <w:pPr>
        <w:numPr>
          <w:ilvl w:val="0"/>
          <w:numId w:val="15"/>
        </w:numPr>
      </w:pPr>
      <w:r w:rsidRPr="00C9527B">
        <w:rPr>
          <w:b/>
          <w:bCs/>
        </w:rPr>
        <w:t>Sensores e Instrumentação para Coleta de Dados</w:t>
      </w:r>
      <w:r w:rsidRPr="00C9527B">
        <w:t>:</w:t>
      </w:r>
    </w:p>
    <w:p w14:paraId="4404FD60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t>Sensores de Temperatura e Pressão</w:t>
      </w:r>
      <w:r w:rsidRPr="00C9527B">
        <w:t>: Monitoram continuamente a operação da caldeira e identificam oscilações que podem indicar depósitos excessivos ou condições operacionais anômalas.</w:t>
      </w:r>
    </w:p>
    <w:p w14:paraId="0E793800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t>Sensores de Fluxo e Vazão de Ar</w:t>
      </w:r>
      <w:r w:rsidRPr="00C9527B">
        <w:t>: Controlam o fluxo de ar nas câmaras de combustão e nas superfícies de troca de calor, ajudando a identificar entupimentos causados por depósitos.</w:t>
      </w:r>
    </w:p>
    <w:p w14:paraId="5B660F98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t>Analisadores de Gases de Exaustão</w:t>
      </w:r>
      <w:r w:rsidRPr="00C9527B">
        <w:t xml:space="preserve">: Medem concentrações de O₂, CO₂, CO e </w:t>
      </w:r>
      <w:proofErr w:type="spellStart"/>
      <w:r w:rsidRPr="00C9527B">
        <w:t>NOx</w:t>
      </w:r>
      <w:proofErr w:type="spellEnd"/>
      <w:r w:rsidRPr="00C9527B">
        <w:t xml:space="preserve"> para monitorar a eficiência da combustão. Anomalias nesses níveis de gás podem indicar um problema iminente na operação da caldeira.</w:t>
      </w:r>
    </w:p>
    <w:p w14:paraId="757131E0" w14:textId="77777777" w:rsidR="00152320" w:rsidRPr="00C9527B" w:rsidRDefault="00152320" w:rsidP="00152320">
      <w:pPr>
        <w:numPr>
          <w:ilvl w:val="0"/>
          <w:numId w:val="15"/>
        </w:numPr>
      </w:pPr>
      <w:r w:rsidRPr="00C9527B">
        <w:rPr>
          <w:b/>
          <w:bCs/>
        </w:rPr>
        <w:t>Técnicas de Análise Estatística em Tempo Real</w:t>
      </w:r>
      <w:r w:rsidRPr="00C9527B">
        <w:t>:</w:t>
      </w:r>
    </w:p>
    <w:p w14:paraId="129361A7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t>Análise de Tendências</w:t>
      </w:r>
      <w:r w:rsidRPr="00C9527B">
        <w:t>: Monitorar a tendência de variáveis operacionais em tempo real para identificar desvios progressivos que podem indicar problemas futuros, como uma queda gradual na transferência de calor.</w:t>
      </w:r>
    </w:p>
    <w:p w14:paraId="3B160023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t>Detecção de Anomalias com Desvio Padrão e Média Móvel</w:t>
      </w:r>
      <w:r w:rsidRPr="00C9527B">
        <w:t>: A aplicação de estatísticas como média móvel e desvio padrão ajuda a identificar mudanças bruscas em variáveis críticas, ativando alertas automáticos.</w:t>
      </w:r>
    </w:p>
    <w:p w14:paraId="56100898" w14:textId="77777777" w:rsidR="00152320" w:rsidRPr="00C9527B" w:rsidRDefault="00152320" w:rsidP="00152320">
      <w:pPr>
        <w:numPr>
          <w:ilvl w:val="0"/>
          <w:numId w:val="15"/>
        </w:numPr>
      </w:pPr>
      <w:r w:rsidRPr="00C9527B">
        <w:rPr>
          <w:b/>
          <w:bCs/>
        </w:rPr>
        <w:t>Uso de Aprendizado de Máquina e Inteligência Artificial</w:t>
      </w:r>
      <w:r w:rsidRPr="00C9527B">
        <w:t>:</w:t>
      </w:r>
    </w:p>
    <w:p w14:paraId="40268CCE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t>Modelos Preditivos de Anomalias</w:t>
      </w:r>
      <w:r w:rsidRPr="00C9527B">
        <w:t>: Algoritmos de aprendizado de máquina, como árvores de decisão e redes neurais, são treinados para detectar padrões anômalos nos dados de sensores que correspondem a eventos adversos passados.</w:t>
      </w:r>
    </w:p>
    <w:p w14:paraId="21F48FA8" w14:textId="77777777" w:rsidR="00152320" w:rsidRPr="00C9527B" w:rsidRDefault="00152320" w:rsidP="00152320">
      <w:pPr>
        <w:numPr>
          <w:ilvl w:val="1"/>
          <w:numId w:val="15"/>
        </w:numPr>
      </w:pPr>
      <w:r w:rsidRPr="00C9527B">
        <w:rPr>
          <w:b/>
          <w:bCs/>
        </w:rPr>
        <w:lastRenderedPageBreak/>
        <w:t>Algoritmos de Detecção de Outliers</w:t>
      </w:r>
      <w:r w:rsidRPr="00C9527B">
        <w:t>: Técnicas de IA para detectar outliers, ou seja, dados que se desviam drasticamente dos padrões normais, indicando condições que precedem eventos adversos.</w:t>
      </w:r>
    </w:p>
    <w:p w14:paraId="3E37EB2F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Modelagem e Simulação de Eventos com Gêmeo Digital</w:t>
      </w:r>
    </w:p>
    <w:p w14:paraId="02464B09" w14:textId="77777777" w:rsidR="00152320" w:rsidRPr="00C9527B" w:rsidRDefault="00152320" w:rsidP="00152320">
      <w:pPr>
        <w:numPr>
          <w:ilvl w:val="0"/>
          <w:numId w:val="16"/>
        </w:numPr>
      </w:pPr>
      <w:r w:rsidRPr="00C9527B">
        <w:rPr>
          <w:b/>
          <w:bCs/>
        </w:rPr>
        <w:t>Simulação de Eventos Adversos no Gêmeo Digital</w:t>
      </w:r>
      <w:r w:rsidRPr="00C9527B">
        <w:t>:</w:t>
      </w:r>
    </w:p>
    <w:p w14:paraId="5DB94D64" w14:textId="77777777" w:rsidR="00152320" w:rsidRPr="00C9527B" w:rsidRDefault="00152320" w:rsidP="00152320">
      <w:pPr>
        <w:numPr>
          <w:ilvl w:val="1"/>
          <w:numId w:val="16"/>
        </w:numPr>
      </w:pPr>
      <w:r w:rsidRPr="00C9527B">
        <w:rPr>
          <w:b/>
          <w:bCs/>
        </w:rPr>
        <w:t>Replicação de Condições Operacionais</w:t>
      </w:r>
      <w:r w:rsidRPr="00C9527B">
        <w:t>: O gêmeo digital pode simular as condições operacionais que levaram a eventos adversos, permitindo a análise de causas e a avaliação de estratégias de mitigação.</w:t>
      </w:r>
    </w:p>
    <w:p w14:paraId="28DAED38" w14:textId="77777777" w:rsidR="00152320" w:rsidRPr="00C9527B" w:rsidRDefault="00152320" w:rsidP="00152320">
      <w:pPr>
        <w:numPr>
          <w:ilvl w:val="1"/>
          <w:numId w:val="16"/>
        </w:numPr>
      </w:pPr>
      <w:r w:rsidRPr="00C9527B">
        <w:rPr>
          <w:b/>
          <w:bCs/>
        </w:rPr>
        <w:t>Teste de Cenários de Falhas</w:t>
      </w:r>
      <w:r w:rsidRPr="00C9527B">
        <w:t>: Simulações que recriam condições de entupimento ou quebra de tubos ajudam a prever o comportamento da planta e a desenvolver respostas proativas.</w:t>
      </w:r>
    </w:p>
    <w:p w14:paraId="71CB396F" w14:textId="77777777" w:rsidR="00152320" w:rsidRPr="00C9527B" w:rsidRDefault="00152320" w:rsidP="00152320">
      <w:pPr>
        <w:numPr>
          <w:ilvl w:val="0"/>
          <w:numId w:val="16"/>
        </w:numPr>
      </w:pPr>
      <w:r w:rsidRPr="00C9527B">
        <w:rPr>
          <w:b/>
          <w:bCs/>
        </w:rPr>
        <w:t>Previsão de Falhas e Manutenção Preditiva</w:t>
      </w:r>
      <w:r w:rsidRPr="00C9527B">
        <w:t>:</w:t>
      </w:r>
    </w:p>
    <w:p w14:paraId="1C674B17" w14:textId="77777777" w:rsidR="00152320" w:rsidRPr="00C9527B" w:rsidRDefault="00152320" w:rsidP="00152320">
      <w:pPr>
        <w:numPr>
          <w:ilvl w:val="1"/>
          <w:numId w:val="16"/>
        </w:numPr>
      </w:pPr>
      <w:r w:rsidRPr="00C9527B">
        <w:rPr>
          <w:b/>
          <w:bCs/>
        </w:rPr>
        <w:t>Modelos de Degradação Baseados em Dados</w:t>
      </w:r>
      <w:r w:rsidRPr="00C9527B">
        <w:t>: Usando dados históricos, o gêmeo digital projeta a taxa de degradação de componentes e estima o tempo de vida útil antes da falha.</w:t>
      </w:r>
    </w:p>
    <w:p w14:paraId="41B87D42" w14:textId="77777777" w:rsidR="00152320" w:rsidRPr="00C9527B" w:rsidRDefault="00152320" w:rsidP="00152320">
      <w:pPr>
        <w:numPr>
          <w:ilvl w:val="1"/>
          <w:numId w:val="16"/>
        </w:numPr>
      </w:pPr>
      <w:r w:rsidRPr="00C9527B">
        <w:rPr>
          <w:b/>
          <w:bCs/>
        </w:rPr>
        <w:t>Cálculo de Intervenções Ótimas para Manutenção</w:t>
      </w:r>
      <w:r w:rsidRPr="00C9527B">
        <w:t>: A partir dos dados simulados, o sistema calcula o momento ideal para manutenção, reduzindo os riscos de falha e otimizando a disponibilidade da planta.</w:t>
      </w:r>
    </w:p>
    <w:p w14:paraId="5DAA26E4" w14:textId="77777777" w:rsidR="00152320" w:rsidRPr="00C9527B" w:rsidRDefault="00152320" w:rsidP="00152320">
      <w:pPr>
        <w:numPr>
          <w:ilvl w:val="0"/>
          <w:numId w:val="16"/>
        </w:numPr>
      </w:pPr>
      <w:r w:rsidRPr="00C9527B">
        <w:rPr>
          <w:b/>
          <w:bCs/>
        </w:rPr>
        <w:t>Integração de IA com Gêmeo Digital para Detecção Automatizada</w:t>
      </w:r>
      <w:r w:rsidRPr="00C9527B">
        <w:t>:</w:t>
      </w:r>
    </w:p>
    <w:p w14:paraId="63A2D177" w14:textId="77777777" w:rsidR="00152320" w:rsidRPr="00C9527B" w:rsidRDefault="00152320" w:rsidP="00152320">
      <w:pPr>
        <w:numPr>
          <w:ilvl w:val="1"/>
          <w:numId w:val="16"/>
        </w:numPr>
      </w:pPr>
      <w:r w:rsidRPr="00C9527B">
        <w:rPr>
          <w:b/>
          <w:bCs/>
        </w:rPr>
        <w:t>Alertas Inteligentes Baseados em IA</w:t>
      </w:r>
      <w:r w:rsidRPr="00C9527B">
        <w:t>: O gêmeo digital em conjunto com algoritmos de IA pode gerar alertas em tempo real quando uma condição adversa simulada se aproxima de ocorrer na planta real.</w:t>
      </w:r>
    </w:p>
    <w:p w14:paraId="784ABDDC" w14:textId="77777777" w:rsidR="00152320" w:rsidRPr="00C9527B" w:rsidRDefault="00152320" w:rsidP="00152320">
      <w:pPr>
        <w:numPr>
          <w:ilvl w:val="1"/>
          <w:numId w:val="16"/>
        </w:numPr>
      </w:pPr>
      <w:r w:rsidRPr="00C9527B">
        <w:rPr>
          <w:b/>
          <w:bCs/>
        </w:rPr>
        <w:t>Ajustes Automáticos para Mitigação de Eventos</w:t>
      </w:r>
      <w:r w:rsidRPr="00C9527B">
        <w:t>: O gêmeo digital aplica ações corretivas automaticamente em caso de detecção de um evento iminente, ajustando variáveis de operação para evitar falhas.</w:t>
      </w:r>
    </w:p>
    <w:p w14:paraId="666295E2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Validação e Otimização de Regras para Detecção de Eventos</w:t>
      </w:r>
    </w:p>
    <w:p w14:paraId="6F1CEDC5" w14:textId="77777777" w:rsidR="00152320" w:rsidRPr="00C9527B" w:rsidRDefault="00152320" w:rsidP="00152320">
      <w:pPr>
        <w:numPr>
          <w:ilvl w:val="0"/>
          <w:numId w:val="17"/>
        </w:numPr>
      </w:pPr>
      <w:r w:rsidRPr="00C9527B">
        <w:rPr>
          <w:b/>
          <w:bCs/>
        </w:rPr>
        <w:t>Análise de Regras e Padrões</w:t>
      </w:r>
      <w:r w:rsidRPr="00C9527B">
        <w:t>:</w:t>
      </w:r>
    </w:p>
    <w:p w14:paraId="43DA8345" w14:textId="77777777" w:rsidR="00152320" w:rsidRPr="00C9527B" w:rsidRDefault="00152320" w:rsidP="00152320">
      <w:pPr>
        <w:numPr>
          <w:ilvl w:val="1"/>
          <w:numId w:val="17"/>
        </w:numPr>
      </w:pPr>
      <w:r w:rsidRPr="00C9527B">
        <w:rPr>
          <w:b/>
          <w:bCs/>
        </w:rPr>
        <w:t>Validação de Regras</w:t>
      </w:r>
      <w:r w:rsidRPr="00C9527B">
        <w:t>: Uma vez que os clusters e padrões de eventos adversos são identificados, eles são validados em novos conjuntos de dados para garantir que são preditores consistentes de falhas.</w:t>
      </w:r>
    </w:p>
    <w:p w14:paraId="30EACCB4" w14:textId="77777777" w:rsidR="00152320" w:rsidRPr="00C9527B" w:rsidRDefault="00152320" w:rsidP="00152320">
      <w:pPr>
        <w:numPr>
          <w:ilvl w:val="1"/>
          <w:numId w:val="17"/>
        </w:numPr>
      </w:pPr>
      <w:r w:rsidRPr="00C9527B">
        <w:rPr>
          <w:b/>
          <w:bCs/>
        </w:rPr>
        <w:t>Otimização de Padrões de Detecção</w:t>
      </w:r>
      <w:r w:rsidRPr="00C9527B">
        <w:t>: Ajustes finos são feitos nas regras para maximizar a sensibilidade (identificar o maior número possível de eventos) e a especificidade (evitar alarmes falsos).</w:t>
      </w:r>
    </w:p>
    <w:p w14:paraId="3ABBD8AD" w14:textId="77777777" w:rsidR="00152320" w:rsidRPr="00C9527B" w:rsidRDefault="00152320" w:rsidP="00152320">
      <w:pPr>
        <w:numPr>
          <w:ilvl w:val="0"/>
          <w:numId w:val="17"/>
        </w:numPr>
      </w:pPr>
      <w:r w:rsidRPr="00C9527B">
        <w:rPr>
          <w:b/>
          <w:bCs/>
        </w:rPr>
        <w:t>Criação de Banco de Dados de Eventos Adversos</w:t>
      </w:r>
      <w:r w:rsidRPr="00C9527B">
        <w:t>:</w:t>
      </w:r>
    </w:p>
    <w:p w14:paraId="53744308" w14:textId="77777777" w:rsidR="00152320" w:rsidRPr="00C9527B" w:rsidRDefault="00152320" w:rsidP="00152320">
      <w:pPr>
        <w:numPr>
          <w:ilvl w:val="1"/>
          <w:numId w:val="17"/>
        </w:numPr>
      </w:pPr>
      <w:r w:rsidRPr="00C9527B">
        <w:rPr>
          <w:b/>
          <w:bCs/>
        </w:rPr>
        <w:t>Registro de Eventos Críticos</w:t>
      </w:r>
      <w:r w:rsidRPr="00C9527B">
        <w:t>: Todos os eventos adversos, como entupimentos, falhas e quebras, são registrados em um banco de dados específico que permite um aprendizado contínuo.</w:t>
      </w:r>
    </w:p>
    <w:p w14:paraId="2E3C701C" w14:textId="77777777" w:rsidR="00152320" w:rsidRPr="00C9527B" w:rsidRDefault="00152320" w:rsidP="00152320">
      <w:pPr>
        <w:numPr>
          <w:ilvl w:val="1"/>
          <w:numId w:val="17"/>
        </w:numPr>
      </w:pPr>
      <w:r w:rsidRPr="00C9527B">
        <w:rPr>
          <w:b/>
          <w:bCs/>
        </w:rPr>
        <w:lastRenderedPageBreak/>
        <w:t>Benchmarking de Condições Anômalas</w:t>
      </w:r>
      <w:r w:rsidRPr="00C9527B">
        <w:t>: O banco de dados armazena as condições operacionais e parâmetros que levaram a cada evento, permitindo uma comparação constante com os dados atuais para identificar padrões emergentes.</w:t>
      </w:r>
    </w:p>
    <w:p w14:paraId="5FA5B2B8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Benefícios da Detecção e Análise de Eventos Adversos</w:t>
      </w:r>
    </w:p>
    <w:p w14:paraId="72C620CC" w14:textId="77777777" w:rsidR="00152320" w:rsidRPr="00C9527B" w:rsidRDefault="00152320" w:rsidP="00152320">
      <w:pPr>
        <w:numPr>
          <w:ilvl w:val="0"/>
          <w:numId w:val="18"/>
        </w:numPr>
      </w:pPr>
      <w:r w:rsidRPr="00C9527B">
        <w:rPr>
          <w:b/>
          <w:bCs/>
        </w:rPr>
        <w:t>Redução de Tempo de Inatividade e Custo de Manutenção</w:t>
      </w:r>
      <w:r w:rsidRPr="00C9527B">
        <w:t>: A detecção precoce e a previsão de eventos adversos minimizam paradas não planejadas e possibilitam uma manutenção proativa, o que reduz custos operacionais.</w:t>
      </w:r>
    </w:p>
    <w:p w14:paraId="35E517CA" w14:textId="77777777" w:rsidR="00152320" w:rsidRPr="00C9527B" w:rsidRDefault="00152320" w:rsidP="00152320">
      <w:pPr>
        <w:numPr>
          <w:ilvl w:val="0"/>
          <w:numId w:val="18"/>
        </w:numPr>
      </w:pPr>
      <w:r w:rsidRPr="00C9527B">
        <w:rPr>
          <w:b/>
          <w:bCs/>
        </w:rPr>
        <w:t>Aumento da Eficiência Operacional</w:t>
      </w:r>
      <w:r w:rsidRPr="00C9527B">
        <w:t>: A previsão de problemas e a resolução antecipada evitam quedas de eficiência e aumentam a confiabilidade do processo de combustão.</w:t>
      </w:r>
    </w:p>
    <w:p w14:paraId="30CE6698" w14:textId="77777777" w:rsidR="00152320" w:rsidRPr="00C9527B" w:rsidRDefault="00152320" w:rsidP="00152320">
      <w:pPr>
        <w:numPr>
          <w:ilvl w:val="0"/>
          <w:numId w:val="18"/>
        </w:numPr>
      </w:pPr>
      <w:r w:rsidRPr="00C9527B">
        <w:rPr>
          <w:b/>
          <w:bCs/>
        </w:rPr>
        <w:t>Segurança e Conformidade</w:t>
      </w:r>
      <w:r w:rsidRPr="00C9527B">
        <w:t>: Com o monitoramento de eventos adversos, a planta mantém uma operação segura e em conformidade com regulamentações ambientais e operacionais rigorosas.</w:t>
      </w:r>
    </w:p>
    <w:p w14:paraId="79429042" w14:textId="77777777" w:rsidR="00152320" w:rsidRDefault="00152320" w:rsidP="00152320">
      <w:pPr>
        <w:ind w:left="360"/>
      </w:pPr>
      <w:r w:rsidRPr="00C9527B">
        <w:t>O Tópico 3 fornece uma base para o gêmeo digital replicar condições de operação em tempo real e monitorar continuamente o estado da planta. Esse monitoramento permite que o gêmeo digital detecte eventos adversos com antecedência e tome ações preventivas, maximizando a eficiência, reduzindo falhas e garantindo a continuidade e a segurança da operação da planta.</w:t>
      </w:r>
    </w:p>
    <w:p w14:paraId="09A53947" w14:textId="77777777" w:rsidR="00152320" w:rsidRPr="00C9527B" w:rsidRDefault="00152320" w:rsidP="00152320"/>
    <w:p w14:paraId="229311AA" w14:textId="77777777" w:rsidR="00152320" w:rsidRDefault="00152320" w:rsidP="00152320">
      <w:pPr>
        <w:pStyle w:val="Ttulo2"/>
        <w:numPr>
          <w:ilvl w:val="0"/>
          <w:numId w:val="52"/>
        </w:numPr>
      </w:pPr>
      <w:bookmarkStart w:id="12" w:name="_Toc181716283"/>
      <w:r w:rsidRPr="00C9527B">
        <w:t>Modelagem de Caldeiras e Monitoramento de Parâmetros Críticos</w:t>
      </w:r>
      <w:bookmarkEnd w:id="12"/>
    </w:p>
    <w:p w14:paraId="7F197B6C" w14:textId="77777777" w:rsidR="00152320" w:rsidRPr="00C9527B" w:rsidRDefault="00152320" w:rsidP="00152320">
      <w:pPr>
        <w:ind w:left="360"/>
      </w:pPr>
      <w:r w:rsidRPr="00C9527B">
        <w:t xml:space="preserve">Para o Tópico 4 - </w:t>
      </w:r>
      <w:r w:rsidRPr="00A831FD">
        <w:rPr>
          <w:b/>
          <w:bCs/>
        </w:rPr>
        <w:t>Modelagem de Caldeiras e Monitoramento de Parâmetros Críticos</w:t>
      </w:r>
      <w:r w:rsidRPr="00C9527B">
        <w:t>, abordaremos os aspectos fundamentais da modelagem de transferência de calor, fluxos e processos físicos em caldeiras industriais. Esse tópico se concentra no monitoramento dos parâmetros críticos para manter a eficiência da caldeira e prevenir danos operacionais. A modelagem e o monitoramento adequado desses parâmetros são essenciais para otimizar o desempenho da planta e garantir a confiabilidade do sistema. Abaixo, detalho extensivamente os componentes principais desta classe de interesse.</w:t>
      </w:r>
    </w:p>
    <w:p w14:paraId="0FA0E82E" w14:textId="77777777" w:rsidR="00152320" w:rsidRPr="00A831FD" w:rsidRDefault="00152320" w:rsidP="00152320">
      <w:pPr>
        <w:ind w:left="360"/>
      </w:pPr>
    </w:p>
    <w:p w14:paraId="2AF7EFA0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Fundamentos da Modelagem de Caldeiras</w:t>
      </w:r>
    </w:p>
    <w:p w14:paraId="04B08879" w14:textId="77777777" w:rsidR="00152320" w:rsidRPr="00C9527B" w:rsidRDefault="00152320" w:rsidP="00152320">
      <w:pPr>
        <w:numPr>
          <w:ilvl w:val="0"/>
          <w:numId w:val="19"/>
        </w:numPr>
      </w:pPr>
      <w:r w:rsidRPr="00C9527B">
        <w:rPr>
          <w:b/>
          <w:bCs/>
        </w:rPr>
        <w:t>Transferência de Calor e Eficiência de Queima</w:t>
      </w:r>
      <w:r w:rsidRPr="00C9527B">
        <w:t>:</w:t>
      </w:r>
    </w:p>
    <w:p w14:paraId="0370380B" w14:textId="77777777" w:rsidR="00152320" w:rsidRPr="00C9527B" w:rsidRDefault="00152320" w:rsidP="00152320">
      <w:pPr>
        <w:numPr>
          <w:ilvl w:val="1"/>
          <w:numId w:val="19"/>
        </w:numPr>
      </w:pPr>
      <w:r w:rsidRPr="00C9527B">
        <w:rPr>
          <w:b/>
          <w:bCs/>
        </w:rPr>
        <w:t>Modelagem de Transferência de Calor em Tubos</w:t>
      </w:r>
      <w:r w:rsidRPr="00C9527B">
        <w:t>: Em uma caldeira, a transferência de calor ocorre principalmente através de tubos que conduzem vapor ou água, enquanto trocam calor com os gases de combustão. Modelos matemáticos e simuladores são usados para calcular o fluxo de calor nesses tubos, ajustando para diferentes condições de operação e características de combustíveis.</w:t>
      </w:r>
    </w:p>
    <w:p w14:paraId="0322A650" w14:textId="77777777" w:rsidR="00152320" w:rsidRPr="00C9527B" w:rsidRDefault="00152320" w:rsidP="00152320">
      <w:pPr>
        <w:numPr>
          <w:ilvl w:val="1"/>
          <w:numId w:val="19"/>
        </w:numPr>
      </w:pPr>
      <w:r w:rsidRPr="00C9527B">
        <w:rPr>
          <w:b/>
          <w:bCs/>
        </w:rPr>
        <w:lastRenderedPageBreak/>
        <w:t>Modelagem de Combustão e Temperatura de Chama</w:t>
      </w:r>
      <w:r w:rsidRPr="00C9527B">
        <w:t>: Para otimizar a combustão, são criados modelos que consideram a temperatura de chama ideal e o excesso de ar necessário. Esse processo é ajustado com base na qualidade do carvão ou do combustível utilizado e nas emissões que a planta deve controlar.</w:t>
      </w:r>
    </w:p>
    <w:p w14:paraId="6352F3E6" w14:textId="77777777" w:rsidR="00152320" w:rsidRPr="00C9527B" w:rsidRDefault="00152320" w:rsidP="00152320">
      <w:pPr>
        <w:numPr>
          <w:ilvl w:val="1"/>
          <w:numId w:val="19"/>
        </w:numPr>
      </w:pPr>
      <w:r w:rsidRPr="00C9527B">
        <w:rPr>
          <w:b/>
          <w:bCs/>
        </w:rPr>
        <w:t xml:space="preserve">Efeitos do </w:t>
      </w:r>
      <w:proofErr w:type="spellStart"/>
      <w:r w:rsidRPr="00C9527B">
        <w:rPr>
          <w:b/>
          <w:bCs/>
        </w:rPr>
        <w:t>Fouling</w:t>
      </w:r>
      <w:proofErr w:type="spellEnd"/>
      <w:r w:rsidRPr="00C9527B">
        <w:rPr>
          <w:b/>
          <w:bCs/>
        </w:rPr>
        <w:t xml:space="preserve"> e </w:t>
      </w:r>
      <w:proofErr w:type="spellStart"/>
      <w:r w:rsidRPr="00C9527B">
        <w:rPr>
          <w:b/>
          <w:bCs/>
        </w:rPr>
        <w:t>Slagging</w:t>
      </w:r>
      <w:proofErr w:type="spellEnd"/>
      <w:r w:rsidRPr="00C9527B">
        <w:rPr>
          <w:b/>
          <w:bCs/>
        </w:rPr>
        <w:t xml:space="preserve"> na Transferência de Calor</w:t>
      </w:r>
      <w:r w:rsidRPr="00C9527B">
        <w:t xml:space="preserve">: A presença de depósitos de cinzas em superfícies de transferência de calor reduz a eficiência térmica. A modelagem incorpora parâmetros que representam o </w:t>
      </w:r>
      <w:proofErr w:type="spellStart"/>
      <w:r w:rsidRPr="00C9527B">
        <w:t>fouling</w:t>
      </w:r>
      <w:proofErr w:type="spellEnd"/>
      <w:r w:rsidRPr="00C9527B">
        <w:t xml:space="preserve"> (depósito convectivo) e o </w:t>
      </w:r>
      <w:proofErr w:type="spellStart"/>
      <w:r w:rsidRPr="00C9527B">
        <w:t>slagging</w:t>
      </w:r>
      <w:proofErr w:type="spellEnd"/>
      <w:r w:rsidRPr="00C9527B">
        <w:t xml:space="preserve"> (depósito radiante) para prever a perda de eficiência e ajustar as operações de limpeza.</w:t>
      </w:r>
    </w:p>
    <w:p w14:paraId="0063982D" w14:textId="77777777" w:rsidR="00152320" w:rsidRPr="00C9527B" w:rsidRDefault="00152320" w:rsidP="00152320">
      <w:pPr>
        <w:numPr>
          <w:ilvl w:val="0"/>
          <w:numId w:val="19"/>
        </w:numPr>
      </w:pPr>
      <w:r w:rsidRPr="00C9527B">
        <w:rPr>
          <w:b/>
          <w:bCs/>
        </w:rPr>
        <w:t>Modelos de Circuitos Térmicos da Caldeira</w:t>
      </w:r>
      <w:r w:rsidRPr="00C9527B">
        <w:t>:</w:t>
      </w:r>
    </w:p>
    <w:p w14:paraId="07D1A3C2" w14:textId="77777777" w:rsidR="00152320" w:rsidRPr="00C9527B" w:rsidRDefault="00152320" w:rsidP="00152320">
      <w:pPr>
        <w:numPr>
          <w:ilvl w:val="1"/>
          <w:numId w:val="19"/>
        </w:numPr>
      </w:pPr>
      <w:r w:rsidRPr="00C9527B">
        <w:rPr>
          <w:b/>
          <w:bCs/>
        </w:rPr>
        <w:t>Circuito de Evaporação</w:t>
      </w:r>
      <w:r w:rsidRPr="00C9527B">
        <w:t>: Representa o processo em que a água absorve calor e se transforma em vapor. Esse circuito é monitorado para garantir que a caldeira opere dentro de faixas seguras de temperatura e pressão.</w:t>
      </w:r>
    </w:p>
    <w:p w14:paraId="1083FFCE" w14:textId="77777777" w:rsidR="00152320" w:rsidRPr="00C9527B" w:rsidRDefault="00152320" w:rsidP="00152320">
      <w:pPr>
        <w:numPr>
          <w:ilvl w:val="1"/>
          <w:numId w:val="19"/>
        </w:numPr>
      </w:pPr>
      <w:r w:rsidRPr="00C9527B">
        <w:rPr>
          <w:b/>
          <w:bCs/>
        </w:rPr>
        <w:t>Circuito de Superaquecimento e Reaquecimento</w:t>
      </w:r>
      <w:r w:rsidRPr="00C9527B">
        <w:t>: Modelos para controlar o superaquecimento e reaquecimento do vapor garantem que ele atinja as temperaturas e pressões ideais antes de ser enviado às turbinas. Variações nesses parâmetros afetam diretamente a eficiência da planta e o desempenho do sistema.</w:t>
      </w:r>
    </w:p>
    <w:p w14:paraId="32F937C7" w14:textId="77777777" w:rsidR="00152320" w:rsidRPr="00C9527B" w:rsidRDefault="00152320" w:rsidP="00152320">
      <w:pPr>
        <w:numPr>
          <w:ilvl w:val="1"/>
          <w:numId w:val="19"/>
        </w:numPr>
      </w:pPr>
      <w:r w:rsidRPr="00C9527B">
        <w:rPr>
          <w:b/>
          <w:bCs/>
        </w:rPr>
        <w:t xml:space="preserve">Economizadores e </w:t>
      </w:r>
      <w:proofErr w:type="spellStart"/>
      <w:r w:rsidRPr="00C9527B">
        <w:rPr>
          <w:b/>
          <w:bCs/>
        </w:rPr>
        <w:t>Pré-aquecedores</w:t>
      </w:r>
      <w:proofErr w:type="spellEnd"/>
      <w:r w:rsidRPr="00C9527B">
        <w:rPr>
          <w:b/>
          <w:bCs/>
        </w:rPr>
        <w:t xml:space="preserve"> de Ar</w:t>
      </w:r>
      <w:r w:rsidRPr="00C9527B">
        <w:t xml:space="preserve">: A modelagem de economizadores e </w:t>
      </w:r>
      <w:proofErr w:type="spellStart"/>
      <w:r w:rsidRPr="00C9527B">
        <w:t>pré-aquecedores</w:t>
      </w:r>
      <w:proofErr w:type="spellEnd"/>
      <w:r w:rsidRPr="00C9527B">
        <w:t xml:space="preserve"> aumenta a eficiência da caldeira ao aquecer a água de alimentação e o ar de combustão, utilizando o calor dos gases de exaustão.</w:t>
      </w:r>
    </w:p>
    <w:p w14:paraId="1DDD8F7F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Monitoramento de Parâmetros Críticos</w:t>
      </w:r>
    </w:p>
    <w:p w14:paraId="57D6ADD3" w14:textId="77777777" w:rsidR="00152320" w:rsidRPr="00C9527B" w:rsidRDefault="00152320" w:rsidP="00152320">
      <w:pPr>
        <w:numPr>
          <w:ilvl w:val="0"/>
          <w:numId w:val="20"/>
        </w:numPr>
      </w:pPr>
      <w:r w:rsidRPr="00C9527B">
        <w:rPr>
          <w:b/>
          <w:bCs/>
        </w:rPr>
        <w:t>Parâmetros Essenciais de Operação</w:t>
      </w:r>
      <w:r w:rsidRPr="00C9527B">
        <w:t>:</w:t>
      </w:r>
    </w:p>
    <w:p w14:paraId="61D76010" w14:textId="77777777" w:rsidR="00152320" w:rsidRPr="00C9527B" w:rsidRDefault="00152320" w:rsidP="00152320">
      <w:pPr>
        <w:numPr>
          <w:ilvl w:val="1"/>
          <w:numId w:val="20"/>
        </w:numPr>
      </w:pPr>
      <w:r w:rsidRPr="00C9527B">
        <w:rPr>
          <w:b/>
          <w:bCs/>
        </w:rPr>
        <w:t>Temperatura e Pressão do Vapor</w:t>
      </w:r>
      <w:r w:rsidRPr="00C9527B">
        <w:t>: A eficiência de uma caldeira depende da capacidade de gerar vapor em altas temperaturas e pressões. Medir esses parâmetros ajuda a controlar a eficiência e segurança da operação.</w:t>
      </w:r>
    </w:p>
    <w:p w14:paraId="1E8D3742" w14:textId="77777777" w:rsidR="00152320" w:rsidRPr="00C9527B" w:rsidRDefault="00152320" w:rsidP="00152320">
      <w:pPr>
        <w:numPr>
          <w:ilvl w:val="1"/>
          <w:numId w:val="20"/>
        </w:numPr>
      </w:pPr>
      <w:r w:rsidRPr="00C9527B">
        <w:rPr>
          <w:b/>
          <w:bCs/>
        </w:rPr>
        <w:t>Taxa de Fluxo de Vapor e Água</w:t>
      </w:r>
      <w:r w:rsidRPr="00C9527B">
        <w:t>: O fluxo de vapor e água é monitorado para garantir a troca de calor eficiente, evitando sobreaquecimento e garantindo que o processo ocorra conforme planejado.</w:t>
      </w:r>
    </w:p>
    <w:p w14:paraId="2A8D929B" w14:textId="77777777" w:rsidR="00152320" w:rsidRPr="00C9527B" w:rsidRDefault="00152320" w:rsidP="00152320">
      <w:pPr>
        <w:numPr>
          <w:ilvl w:val="1"/>
          <w:numId w:val="20"/>
        </w:numPr>
      </w:pPr>
      <w:r w:rsidRPr="00C9527B">
        <w:rPr>
          <w:b/>
          <w:bCs/>
        </w:rPr>
        <w:t>Temperatura dos Gases de Combustão</w:t>
      </w:r>
      <w:r w:rsidRPr="00C9527B">
        <w:t>: Temperaturas excessivas nos gases de combustão indicam problemas na transferência de calor, como depósitos de cinzas ou problemas no sistema de combustível.</w:t>
      </w:r>
    </w:p>
    <w:p w14:paraId="143DFD8F" w14:textId="77777777" w:rsidR="00152320" w:rsidRPr="00C9527B" w:rsidRDefault="00152320" w:rsidP="00152320">
      <w:pPr>
        <w:numPr>
          <w:ilvl w:val="0"/>
          <w:numId w:val="20"/>
        </w:numPr>
      </w:pPr>
      <w:r w:rsidRPr="00C9527B">
        <w:rPr>
          <w:b/>
          <w:bCs/>
        </w:rPr>
        <w:t>Instrumentação e Sensores</w:t>
      </w:r>
      <w:r w:rsidRPr="00C9527B">
        <w:t>:</w:t>
      </w:r>
    </w:p>
    <w:p w14:paraId="293501BC" w14:textId="77777777" w:rsidR="00152320" w:rsidRPr="00C9527B" w:rsidRDefault="00152320" w:rsidP="00152320">
      <w:pPr>
        <w:numPr>
          <w:ilvl w:val="1"/>
          <w:numId w:val="20"/>
        </w:numPr>
      </w:pPr>
      <w:r w:rsidRPr="00C9527B">
        <w:rPr>
          <w:b/>
          <w:bCs/>
        </w:rPr>
        <w:t>Termopares e Medidores de Temperatura</w:t>
      </w:r>
      <w:r w:rsidRPr="00C9527B">
        <w:t xml:space="preserve">: Localizados em áreas críticas, como nas superfícies de transferência de calor e no circuito </w:t>
      </w:r>
      <w:r w:rsidRPr="00C9527B">
        <w:lastRenderedPageBreak/>
        <w:t xml:space="preserve">de vapor, esses sensores monitoram temperaturas e detectam variações que indicam problemas, como a presença de </w:t>
      </w:r>
      <w:proofErr w:type="spellStart"/>
      <w:r w:rsidRPr="00C9527B">
        <w:t>fouling</w:t>
      </w:r>
      <w:proofErr w:type="spellEnd"/>
      <w:r w:rsidRPr="00C9527B">
        <w:t>.</w:t>
      </w:r>
    </w:p>
    <w:p w14:paraId="71905845" w14:textId="77777777" w:rsidR="00152320" w:rsidRPr="00C9527B" w:rsidRDefault="00152320" w:rsidP="00152320">
      <w:pPr>
        <w:numPr>
          <w:ilvl w:val="1"/>
          <w:numId w:val="20"/>
        </w:numPr>
      </w:pPr>
      <w:r w:rsidRPr="00C9527B">
        <w:rPr>
          <w:b/>
          <w:bCs/>
        </w:rPr>
        <w:t>Medidores de Pressão e Taxa de Fluxo</w:t>
      </w:r>
      <w:r w:rsidRPr="00C9527B">
        <w:t>: Sensores de pressão e vazão, instalados nas linhas de água e vapor, monitoram a operação e ajudam a identificar vazamentos, perda de pressão ou problemas de desempenho.</w:t>
      </w:r>
    </w:p>
    <w:p w14:paraId="49973A24" w14:textId="77777777" w:rsidR="00152320" w:rsidRPr="00C9527B" w:rsidRDefault="00152320" w:rsidP="00152320">
      <w:pPr>
        <w:numPr>
          <w:ilvl w:val="1"/>
          <w:numId w:val="20"/>
        </w:numPr>
      </w:pPr>
      <w:r w:rsidRPr="00C9527B">
        <w:rPr>
          <w:b/>
          <w:bCs/>
        </w:rPr>
        <w:t>Analisadores de Gases de Exaustão</w:t>
      </w:r>
      <w:r w:rsidRPr="00C9527B">
        <w:t xml:space="preserve">: Monitoram o nível de O₂, CO₂, </w:t>
      </w:r>
      <w:proofErr w:type="spellStart"/>
      <w:r w:rsidRPr="00C9527B">
        <w:t>NOx</w:t>
      </w:r>
      <w:proofErr w:type="spellEnd"/>
      <w:r w:rsidRPr="00C9527B">
        <w:t xml:space="preserve"> e CO nos gases de exaustão, permitindo ajustar a combustão e a relação ar/combustível para garantir uma operação eficiente e reduzir emissões.</w:t>
      </w:r>
    </w:p>
    <w:p w14:paraId="499E4048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Simulação e Modelagem com Gêmeo Digital</w:t>
      </w:r>
    </w:p>
    <w:p w14:paraId="5714F5C1" w14:textId="77777777" w:rsidR="00152320" w:rsidRPr="00C9527B" w:rsidRDefault="00152320" w:rsidP="00152320">
      <w:pPr>
        <w:numPr>
          <w:ilvl w:val="0"/>
          <w:numId w:val="21"/>
        </w:numPr>
      </w:pPr>
      <w:r w:rsidRPr="00C9527B">
        <w:rPr>
          <w:b/>
          <w:bCs/>
        </w:rPr>
        <w:t>Simulação de Condições Operacionais Variáveis</w:t>
      </w:r>
      <w:r w:rsidRPr="00C9527B">
        <w:t>:</w:t>
      </w:r>
    </w:p>
    <w:p w14:paraId="5A24C0A8" w14:textId="77777777" w:rsidR="00152320" w:rsidRPr="00C9527B" w:rsidRDefault="00152320" w:rsidP="00152320">
      <w:pPr>
        <w:numPr>
          <w:ilvl w:val="1"/>
          <w:numId w:val="21"/>
        </w:numPr>
      </w:pPr>
      <w:r w:rsidRPr="00C9527B">
        <w:rPr>
          <w:b/>
          <w:bCs/>
        </w:rPr>
        <w:t>Modelagem de Condições Extremas e Cenários de Falha</w:t>
      </w:r>
      <w:r w:rsidRPr="00C9527B">
        <w:t>: Através de um gêmeo digital, é possível simular condições extremas, como altas cargas, baixo fluxo de ar ou combustíveis de qualidade variável, para testar como a caldeira responde e identificar parâmetros de risco.</w:t>
      </w:r>
    </w:p>
    <w:p w14:paraId="4EFFDB2D" w14:textId="77777777" w:rsidR="00152320" w:rsidRPr="00C9527B" w:rsidRDefault="00152320" w:rsidP="00152320">
      <w:pPr>
        <w:numPr>
          <w:ilvl w:val="1"/>
          <w:numId w:val="21"/>
        </w:numPr>
      </w:pPr>
      <w:r w:rsidRPr="00C9527B">
        <w:rPr>
          <w:b/>
          <w:bCs/>
        </w:rPr>
        <w:t>Ajustes em Tempo Real Baseados em Dados Simulados</w:t>
      </w:r>
      <w:r w:rsidRPr="00C9527B">
        <w:t>: O gêmeo digital permite que a operação seja ajustada em tempo real com base em simulações, maximizando a eficiência e evitando falhas.</w:t>
      </w:r>
    </w:p>
    <w:p w14:paraId="488827A3" w14:textId="77777777" w:rsidR="00152320" w:rsidRPr="00C9527B" w:rsidRDefault="00152320" w:rsidP="00152320">
      <w:pPr>
        <w:numPr>
          <w:ilvl w:val="0"/>
          <w:numId w:val="21"/>
        </w:numPr>
      </w:pPr>
      <w:r w:rsidRPr="00C9527B">
        <w:rPr>
          <w:b/>
          <w:bCs/>
        </w:rPr>
        <w:t>Integração de IA com Gêmeo Digital para Aprendizado e Melhoria Contínua</w:t>
      </w:r>
      <w:r w:rsidRPr="00C9527B">
        <w:t>:</w:t>
      </w:r>
    </w:p>
    <w:p w14:paraId="2A656D56" w14:textId="77777777" w:rsidR="00152320" w:rsidRPr="00C9527B" w:rsidRDefault="00152320" w:rsidP="00152320">
      <w:pPr>
        <w:numPr>
          <w:ilvl w:val="1"/>
          <w:numId w:val="21"/>
        </w:numPr>
      </w:pPr>
      <w:r w:rsidRPr="00C9527B">
        <w:rPr>
          <w:b/>
          <w:bCs/>
        </w:rPr>
        <w:t>IA para Ajuste Dinâmico de Parâmetros</w:t>
      </w:r>
      <w:r w:rsidRPr="00C9527B">
        <w:t>: Algoritmos de IA podem aprender com os dados históricos e simulações para ajustar dinamicamente as variáveis de operação, garantindo a eficiência máxima e prevenindo falhas.</w:t>
      </w:r>
    </w:p>
    <w:p w14:paraId="10203CE9" w14:textId="77777777" w:rsidR="00152320" w:rsidRPr="00C9527B" w:rsidRDefault="00152320" w:rsidP="00152320">
      <w:pPr>
        <w:numPr>
          <w:ilvl w:val="1"/>
          <w:numId w:val="21"/>
        </w:numPr>
      </w:pPr>
      <w:r w:rsidRPr="00C9527B">
        <w:rPr>
          <w:b/>
          <w:bCs/>
        </w:rPr>
        <w:t>Avaliação de Cenários e Planejamento de Manutenção</w:t>
      </w:r>
      <w:r w:rsidRPr="00C9527B">
        <w:t>: O gêmeo digital permite simular o impacto da manutenção programada, testando a eficiência da caldeira com diferentes intervalos de limpeza e ajuste de peças.</w:t>
      </w:r>
    </w:p>
    <w:p w14:paraId="3FCD60C1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Modelagem Preditiva e Manutenção Baseada em Condição</w:t>
      </w:r>
    </w:p>
    <w:p w14:paraId="4505A919" w14:textId="77777777" w:rsidR="00152320" w:rsidRPr="00C9527B" w:rsidRDefault="00152320" w:rsidP="00152320">
      <w:pPr>
        <w:numPr>
          <w:ilvl w:val="0"/>
          <w:numId w:val="22"/>
        </w:numPr>
      </w:pPr>
      <w:r w:rsidRPr="00C9527B">
        <w:rPr>
          <w:b/>
          <w:bCs/>
        </w:rPr>
        <w:t>Previsão de Degradação de Componentes</w:t>
      </w:r>
      <w:r w:rsidRPr="00C9527B">
        <w:t>:</w:t>
      </w:r>
    </w:p>
    <w:p w14:paraId="05350DE2" w14:textId="77777777" w:rsidR="00152320" w:rsidRPr="00C9527B" w:rsidRDefault="00152320" w:rsidP="00152320">
      <w:pPr>
        <w:numPr>
          <w:ilvl w:val="1"/>
          <w:numId w:val="22"/>
        </w:numPr>
      </w:pPr>
      <w:r w:rsidRPr="00C9527B">
        <w:rPr>
          <w:b/>
          <w:bCs/>
        </w:rPr>
        <w:t>Modelos de Degradação Térmica e Mecânica</w:t>
      </w:r>
      <w:r w:rsidRPr="00C9527B">
        <w:t>: O uso de dados históricos e modelos matemáticos ajuda a prever a degradação de componentes como tubos de superaquecimento e economizadores, permitindo substituições planejadas antes de falhas.</w:t>
      </w:r>
    </w:p>
    <w:p w14:paraId="5F625CDC" w14:textId="77777777" w:rsidR="00152320" w:rsidRPr="00C9527B" w:rsidRDefault="00152320" w:rsidP="00152320">
      <w:pPr>
        <w:numPr>
          <w:ilvl w:val="1"/>
          <w:numId w:val="22"/>
        </w:numPr>
      </w:pPr>
      <w:r w:rsidRPr="00C9527B">
        <w:rPr>
          <w:b/>
          <w:bCs/>
        </w:rPr>
        <w:t>Análise de Ciclo de Vida</w:t>
      </w:r>
      <w:r w:rsidRPr="00C9527B">
        <w:t>: Modelos de ciclo de vida preveem o desgaste e identificam o tempo de substituição ideal para componentes críticos, balanceando entre custos de manutenção e segurança operacional.</w:t>
      </w:r>
    </w:p>
    <w:p w14:paraId="5B9141E1" w14:textId="77777777" w:rsidR="00152320" w:rsidRPr="00C9527B" w:rsidRDefault="00152320" w:rsidP="00152320">
      <w:pPr>
        <w:numPr>
          <w:ilvl w:val="0"/>
          <w:numId w:val="22"/>
        </w:numPr>
      </w:pPr>
      <w:r w:rsidRPr="00C9527B">
        <w:rPr>
          <w:b/>
          <w:bCs/>
        </w:rPr>
        <w:t>Análise de Fadiga e Falha por Temperatura e Pressão</w:t>
      </w:r>
      <w:r w:rsidRPr="00C9527B">
        <w:t>:</w:t>
      </w:r>
    </w:p>
    <w:p w14:paraId="6E994C65" w14:textId="77777777" w:rsidR="00152320" w:rsidRPr="00C9527B" w:rsidRDefault="00152320" w:rsidP="00152320">
      <w:pPr>
        <w:numPr>
          <w:ilvl w:val="1"/>
          <w:numId w:val="22"/>
        </w:numPr>
      </w:pPr>
      <w:r w:rsidRPr="00C9527B">
        <w:rPr>
          <w:b/>
          <w:bCs/>
        </w:rPr>
        <w:lastRenderedPageBreak/>
        <w:t>Fadiga Térmica</w:t>
      </w:r>
      <w:r w:rsidRPr="00C9527B">
        <w:t>: Monitorar as flutuações de temperatura nos tubos ajuda a identificar a fadiga térmica e prever falhas antes que ocorram, garantindo a integridade da caldeira.</w:t>
      </w:r>
    </w:p>
    <w:p w14:paraId="0A14C1F8" w14:textId="77777777" w:rsidR="00152320" w:rsidRPr="00C9527B" w:rsidRDefault="00152320" w:rsidP="00152320">
      <w:pPr>
        <w:numPr>
          <w:ilvl w:val="1"/>
          <w:numId w:val="22"/>
        </w:numPr>
      </w:pPr>
      <w:r w:rsidRPr="00C9527B">
        <w:rPr>
          <w:b/>
          <w:bCs/>
        </w:rPr>
        <w:t>Pressão e Deformação dos Tubos</w:t>
      </w:r>
      <w:r w:rsidRPr="00C9527B">
        <w:t>: Modelos de pressão e deformação identificam áreas de alto estresse nos tubos, permitindo o planejamento de manutenção para evitar rupturas.</w:t>
      </w:r>
    </w:p>
    <w:p w14:paraId="5962038F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Controle e Ajuste de Parâmetros Críticos</w:t>
      </w:r>
    </w:p>
    <w:p w14:paraId="202F7532" w14:textId="77777777" w:rsidR="00152320" w:rsidRPr="00C9527B" w:rsidRDefault="00152320" w:rsidP="00152320">
      <w:pPr>
        <w:numPr>
          <w:ilvl w:val="0"/>
          <w:numId w:val="23"/>
        </w:numPr>
      </w:pPr>
      <w:r w:rsidRPr="00C9527B">
        <w:rPr>
          <w:b/>
          <w:bCs/>
        </w:rPr>
        <w:t>Sistemas de Controle Avançado para Caldeiras</w:t>
      </w:r>
      <w:r w:rsidRPr="00C9527B">
        <w:t>:</w:t>
      </w:r>
    </w:p>
    <w:p w14:paraId="57AFB663" w14:textId="77777777" w:rsidR="00152320" w:rsidRPr="00C9527B" w:rsidRDefault="00152320" w:rsidP="00152320">
      <w:pPr>
        <w:numPr>
          <w:ilvl w:val="1"/>
          <w:numId w:val="23"/>
        </w:numPr>
      </w:pPr>
      <w:r w:rsidRPr="00C9527B">
        <w:rPr>
          <w:b/>
          <w:bCs/>
        </w:rPr>
        <w:t>Controle Proporcional-Integral-Derivativo (PID)</w:t>
      </w:r>
      <w:r w:rsidRPr="00C9527B">
        <w:t>: Usado para manter parâmetros de temperatura e pressão dentro de faixas seguras. Os sistemas PID ajustam automaticamente as variáveis de operação com base em variações nas medições.</w:t>
      </w:r>
    </w:p>
    <w:p w14:paraId="0AF4C8CA" w14:textId="77777777" w:rsidR="00152320" w:rsidRPr="00C9527B" w:rsidRDefault="00152320" w:rsidP="00152320">
      <w:pPr>
        <w:numPr>
          <w:ilvl w:val="1"/>
          <w:numId w:val="23"/>
        </w:numPr>
      </w:pPr>
      <w:r w:rsidRPr="00C9527B">
        <w:rPr>
          <w:b/>
          <w:bCs/>
        </w:rPr>
        <w:t>Modelagem Preditiva de Controle (MPC)</w:t>
      </w:r>
      <w:r w:rsidRPr="00C9527B">
        <w:t>: Utiliza modelos matemáticos para prever o comportamento do sistema sob diferentes condições e ajustar os parâmetros de forma preventiva, evitando mudanças bruscas e oscilações.</w:t>
      </w:r>
    </w:p>
    <w:p w14:paraId="6BC7922C" w14:textId="77777777" w:rsidR="00152320" w:rsidRPr="00C9527B" w:rsidRDefault="00152320" w:rsidP="00152320">
      <w:pPr>
        <w:numPr>
          <w:ilvl w:val="1"/>
          <w:numId w:val="23"/>
        </w:numPr>
      </w:pPr>
      <w:r w:rsidRPr="00C9527B">
        <w:rPr>
          <w:b/>
          <w:bCs/>
        </w:rPr>
        <w:t>Controles Adaptativos com IA</w:t>
      </w:r>
      <w:r w:rsidRPr="00C9527B">
        <w:t>: Sistemas de IA ajustam automaticamente as variáveis de operação com base em padrões aprendidos, otimizando a eficiência e prevenindo falhas em tempo real.</w:t>
      </w:r>
    </w:p>
    <w:p w14:paraId="623F82F1" w14:textId="77777777" w:rsidR="00152320" w:rsidRPr="00C9527B" w:rsidRDefault="00152320" w:rsidP="00152320">
      <w:pPr>
        <w:numPr>
          <w:ilvl w:val="0"/>
          <w:numId w:val="23"/>
        </w:numPr>
      </w:pPr>
      <w:r w:rsidRPr="00C9527B">
        <w:rPr>
          <w:b/>
          <w:bCs/>
        </w:rPr>
        <w:t>Integração com Sistemas de Supervisão e Aquisição de Dados (SCADA)</w:t>
      </w:r>
      <w:r w:rsidRPr="00C9527B">
        <w:t>:</w:t>
      </w:r>
    </w:p>
    <w:p w14:paraId="398F3330" w14:textId="77777777" w:rsidR="00152320" w:rsidRPr="00C9527B" w:rsidRDefault="00152320" w:rsidP="00152320">
      <w:pPr>
        <w:numPr>
          <w:ilvl w:val="1"/>
          <w:numId w:val="23"/>
        </w:numPr>
      </w:pPr>
      <w:r w:rsidRPr="00C9527B">
        <w:rPr>
          <w:b/>
          <w:bCs/>
        </w:rPr>
        <w:t>Monitoramento Contínuo e Registro de Dados</w:t>
      </w:r>
      <w:r w:rsidRPr="00C9527B">
        <w:t>: Sistemas SCADA permitem monitoramento em tempo real e registro de dados de sensores, fornecendo uma visão completa da operação e facilitando análises futuras.</w:t>
      </w:r>
    </w:p>
    <w:p w14:paraId="45AB97E5" w14:textId="77777777" w:rsidR="00152320" w:rsidRPr="00C9527B" w:rsidRDefault="00152320" w:rsidP="00152320">
      <w:pPr>
        <w:numPr>
          <w:ilvl w:val="1"/>
          <w:numId w:val="23"/>
        </w:numPr>
      </w:pPr>
      <w:r w:rsidRPr="00C9527B">
        <w:rPr>
          <w:b/>
          <w:bCs/>
        </w:rPr>
        <w:t>Alarmes e Alertas Automatizados</w:t>
      </w:r>
      <w:r w:rsidRPr="00C9527B">
        <w:t>: Os sistemas SCADA enviam alertas automáticos quando parâmetros críticos se desviam dos limites, permitindo ações rápidas para evitar problemas operacionais.</w:t>
      </w:r>
    </w:p>
    <w:p w14:paraId="62EF15C3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Benefícios da Modelagem e Monitoramento de Parâmetros Críticos</w:t>
      </w:r>
    </w:p>
    <w:p w14:paraId="0922D76C" w14:textId="77777777" w:rsidR="00152320" w:rsidRPr="00C9527B" w:rsidRDefault="00152320" w:rsidP="00152320">
      <w:pPr>
        <w:numPr>
          <w:ilvl w:val="0"/>
          <w:numId w:val="24"/>
        </w:numPr>
      </w:pPr>
      <w:r w:rsidRPr="00C9527B">
        <w:rPr>
          <w:b/>
          <w:bCs/>
        </w:rPr>
        <w:t>Aumento da Eficiência e Redução de Custos</w:t>
      </w:r>
      <w:r w:rsidRPr="00C9527B">
        <w:t>:</w:t>
      </w:r>
    </w:p>
    <w:p w14:paraId="18AF0E32" w14:textId="77777777" w:rsidR="00152320" w:rsidRPr="00C9527B" w:rsidRDefault="00152320" w:rsidP="00152320">
      <w:pPr>
        <w:numPr>
          <w:ilvl w:val="1"/>
          <w:numId w:val="24"/>
        </w:numPr>
      </w:pPr>
      <w:r w:rsidRPr="00C9527B">
        <w:rPr>
          <w:b/>
          <w:bCs/>
        </w:rPr>
        <w:t>Melhor Aproveitamento de Combustível</w:t>
      </w:r>
      <w:r w:rsidRPr="00C9527B">
        <w:t>: Ajustes contínuos na operação, baseados em monitoramento e modelagem, garantem que o combustível seja usado de forma otimizada, aumentando a eficiência e reduzindo o desperdício.</w:t>
      </w:r>
    </w:p>
    <w:p w14:paraId="0EC06457" w14:textId="77777777" w:rsidR="00152320" w:rsidRPr="00C9527B" w:rsidRDefault="00152320" w:rsidP="00152320">
      <w:pPr>
        <w:numPr>
          <w:ilvl w:val="1"/>
          <w:numId w:val="24"/>
        </w:numPr>
      </w:pPr>
      <w:r w:rsidRPr="00C9527B">
        <w:rPr>
          <w:b/>
          <w:bCs/>
        </w:rPr>
        <w:t>Minimização do Tempo de Inatividade e Redução de Custos de Manutenção</w:t>
      </w:r>
      <w:r w:rsidRPr="00C9527B">
        <w:t>: Com um monitoramento preciso, a detecção precoce de problemas minimiza o tempo de inatividade e reduz a necessidade de manutenções emergenciais, reduzindo custos operacionais.</w:t>
      </w:r>
    </w:p>
    <w:p w14:paraId="05D61EB9" w14:textId="77777777" w:rsidR="00152320" w:rsidRPr="00C9527B" w:rsidRDefault="00152320" w:rsidP="00152320">
      <w:pPr>
        <w:numPr>
          <w:ilvl w:val="0"/>
          <w:numId w:val="24"/>
        </w:numPr>
      </w:pPr>
      <w:r w:rsidRPr="00C9527B">
        <w:rPr>
          <w:b/>
          <w:bCs/>
        </w:rPr>
        <w:t>Segurança Operacional e Conformidade</w:t>
      </w:r>
      <w:r w:rsidRPr="00C9527B">
        <w:t>:</w:t>
      </w:r>
    </w:p>
    <w:p w14:paraId="02654CC4" w14:textId="77777777" w:rsidR="00152320" w:rsidRPr="00C9527B" w:rsidRDefault="00152320" w:rsidP="00152320">
      <w:pPr>
        <w:numPr>
          <w:ilvl w:val="1"/>
          <w:numId w:val="24"/>
        </w:numPr>
      </w:pPr>
      <w:r w:rsidRPr="00C9527B">
        <w:rPr>
          <w:b/>
          <w:bCs/>
        </w:rPr>
        <w:lastRenderedPageBreak/>
        <w:t>Prevenção de Falhas Críticas</w:t>
      </w:r>
      <w:r w:rsidRPr="00C9527B">
        <w:t>: A modelagem e o monitoramento contínuos permitem a identificação e resolução de problemas antes que eles se tornem críticos, garantindo a segurança dos operadores e a integridade da caldeira.</w:t>
      </w:r>
    </w:p>
    <w:p w14:paraId="033EBF78" w14:textId="77777777" w:rsidR="00152320" w:rsidRPr="00C9527B" w:rsidRDefault="00152320" w:rsidP="00152320">
      <w:pPr>
        <w:numPr>
          <w:ilvl w:val="1"/>
          <w:numId w:val="24"/>
        </w:numPr>
      </w:pPr>
      <w:r w:rsidRPr="00C9527B">
        <w:rPr>
          <w:b/>
          <w:bCs/>
        </w:rPr>
        <w:t>Conformidade com Normas Ambientais</w:t>
      </w:r>
      <w:r w:rsidRPr="00C9527B">
        <w:t xml:space="preserve">: O monitoramento de parâmetros críticos, como emissões de </w:t>
      </w:r>
      <w:proofErr w:type="spellStart"/>
      <w:r w:rsidRPr="00C9527B">
        <w:t>NOx</w:t>
      </w:r>
      <w:proofErr w:type="spellEnd"/>
      <w:r w:rsidRPr="00C9527B">
        <w:t xml:space="preserve"> e eficiência térmica, permite ajustar a operação para cumprir regulamentações ambientais, reduzindo a pegada de carbono da planta.</w:t>
      </w:r>
    </w:p>
    <w:p w14:paraId="1943FDEB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Desafios e Oportunidades Futuras na Modelagem e Monitoramento de Caldeiras</w:t>
      </w:r>
    </w:p>
    <w:p w14:paraId="6070E7FF" w14:textId="77777777" w:rsidR="00152320" w:rsidRPr="00C9527B" w:rsidRDefault="00152320" w:rsidP="00152320">
      <w:pPr>
        <w:numPr>
          <w:ilvl w:val="0"/>
          <w:numId w:val="25"/>
        </w:numPr>
      </w:pPr>
      <w:r w:rsidRPr="00C9527B">
        <w:rPr>
          <w:b/>
          <w:bCs/>
        </w:rPr>
        <w:t>Desafios na Integração de Modelos Complexos em Tempo Real</w:t>
      </w:r>
      <w:r w:rsidRPr="00C9527B">
        <w:t>:</w:t>
      </w:r>
    </w:p>
    <w:p w14:paraId="66810CBA" w14:textId="77777777" w:rsidR="00152320" w:rsidRPr="00C9527B" w:rsidRDefault="00152320" w:rsidP="00152320">
      <w:pPr>
        <w:numPr>
          <w:ilvl w:val="1"/>
          <w:numId w:val="25"/>
        </w:numPr>
      </w:pPr>
      <w:r w:rsidRPr="00C9527B">
        <w:rPr>
          <w:b/>
          <w:bCs/>
        </w:rPr>
        <w:t>Modelos Multivariados e Limitações Computacionais</w:t>
      </w:r>
      <w:r w:rsidRPr="00C9527B">
        <w:t>: A complexidade dos modelos de caldeiras pode exigir poder computacional elevado para simulação em tempo real. Desenvolvimentos em processamento paralelo e computação em nuvem são necessários para lidar com essas limitações.</w:t>
      </w:r>
    </w:p>
    <w:p w14:paraId="7FD22331" w14:textId="77777777" w:rsidR="00152320" w:rsidRPr="00C9527B" w:rsidRDefault="00152320" w:rsidP="00152320">
      <w:pPr>
        <w:numPr>
          <w:ilvl w:val="1"/>
          <w:numId w:val="25"/>
        </w:numPr>
      </w:pPr>
      <w:r w:rsidRPr="00C9527B">
        <w:rPr>
          <w:b/>
          <w:bCs/>
        </w:rPr>
        <w:t>Integração de Dados de Fontes Diversas</w:t>
      </w:r>
      <w:r w:rsidRPr="00C9527B">
        <w:t>: Sensores, simuladores e dados históricos devem ser integrados em uma plataforma de gêmeo digital unificada, permitindo uma análise abrangente e ações automatizadas.</w:t>
      </w:r>
    </w:p>
    <w:p w14:paraId="3B9D1705" w14:textId="77777777" w:rsidR="00152320" w:rsidRPr="00C9527B" w:rsidRDefault="00152320" w:rsidP="00152320">
      <w:pPr>
        <w:numPr>
          <w:ilvl w:val="0"/>
          <w:numId w:val="25"/>
        </w:numPr>
      </w:pPr>
      <w:r w:rsidRPr="00C9527B">
        <w:rPr>
          <w:b/>
          <w:bCs/>
        </w:rPr>
        <w:t>Oportunidades com IA e IoT</w:t>
      </w:r>
      <w:r w:rsidRPr="00C9527B">
        <w:t>:</w:t>
      </w:r>
    </w:p>
    <w:p w14:paraId="1488FD5A" w14:textId="77777777" w:rsidR="00152320" w:rsidRPr="00C9527B" w:rsidRDefault="00152320" w:rsidP="00152320">
      <w:pPr>
        <w:numPr>
          <w:ilvl w:val="1"/>
          <w:numId w:val="25"/>
        </w:numPr>
      </w:pPr>
      <w:r w:rsidRPr="00C9527B">
        <w:rPr>
          <w:b/>
          <w:bCs/>
        </w:rPr>
        <w:t>Análise de Big Data para Ajustes Futuros</w:t>
      </w:r>
      <w:r w:rsidRPr="00C9527B">
        <w:t>: Com a coleta e análise de grandes volumes de dados, o gêmeo digital pode fazer ajustes em tempo real e melhorar a previsão de falhas e eventos adversos.</w:t>
      </w:r>
    </w:p>
    <w:p w14:paraId="666C13B3" w14:textId="77777777" w:rsidR="00152320" w:rsidRPr="00C9527B" w:rsidRDefault="00152320" w:rsidP="00152320">
      <w:pPr>
        <w:numPr>
          <w:ilvl w:val="1"/>
          <w:numId w:val="25"/>
        </w:numPr>
      </w:pPr>
      <w:r w:rsidRPr="00C9527B">
        <w:rPr>
          <w:b/>
          <w:bCs/>
        </w:rPr>
        <w:t>Automatização Completa da Operação</w:t>
      </w:r>
      <w:r w:rsidRPr="00C9527B">
        <w:t>: O avanço da IA e a conexão de dispositivos IoT possibilitam uma automação cada vez maior da operação, permitindo que a caldeira se ajuste automaticamente para otimizar desempenho e prolongar a vida útil.</w:t>
      </w:r>
    </w:p>
    <w:p w14:paraId="5B3CA818" w14:textId="77777777" w:rsidR="00152320" w:rsidRDefault="00152320" w:rsidP="00152320">
      <w:pPr>
        <w:ind w:left="708"/>
      </w:pPr>
      <w:r w:rsidRPr="00C9527B">
        <w:t>O Tópico 4 explora como o gêmeo digital pode replicar a operação da caldeira em condições ideais e prever problemas em tempo real, ajustando parâmetros críticos automaticamente. Essa abordagem permite uma operação mais segura, eficiente e economicamente vantajosa, além de assegurar a conformidade com regulamentos ambientais. Com o uso de modelagem e monitoramento contínuos, o gêmeo digital se torna uma ferramenta fundamental para o gerenciamento proativo e otimizado de plantas industriais.</w:t>
      </w:r>
    </w:p>
    <w:p w14:paraId="41099A67" w14:textId="77777777" w:rsidR="00152320" w:rsidRDefault="00152320" w:rsidP="00152320">
      <w:pPr>
        <w:ind w:left="708"/>
      </w:pPr>
    </w:p>
    <w:p w14:paraId="28753AA9" w14:textId="77777777" w:rsidR="00152320" w:rsidRDefault="00152320" w:rsidP="00152320">
      <w:pPr>
        <w:pStyle w:val="Ttulo2"/>
        <w:numPr>
          <w:ilvl w:val="0"/>
          <w:numId w:val="52"/>
        </w:numPr>
      </w:pPr>
      <w:bookmarkStart w:id="13" w:name="_Toc181716284"/>
      <w:r w:rsidRPr="00C9527B">
        <w:t>Combustão em Leito Fluidizado Circulante (CFB)</w:t>
      </w:r>
      <w:bookmarkEnd w:id="13"/>
    </w:p>
    <w:p w14:paraId="345825AF" w14:textId="77777777" w:rsidR="00152320" w:rsidRPr="00C9527B" w:rsidRDefault="00152320" w:rsidP="00152320">
      <w:pPr>
        <w:ind w:left="360"/>
      </w:pPr>
      <w:r w:rsidRPr="00C9527B">
        <w:t xml:space="preserve">Para desenvolver detalhadamente o Tópico 5 com foco exclusivo em </w:t>
      </w:r>
      <w:r w:rsidRPr="00F873C6">
        <w:rPr>
          <w:b/>
          <w:bCs/>
        </w:rPr>
        <w:t>Combustão em Leito Fluidizado Circulante (CFB)</w:t>
      </w:r>
      <w:r w:rsidRPr="00C9527B">
        <w:t xml:space="preserve">, abordaremos os princípios, características operacionais, componentes, vantagens, desafios e tecnologias avançadas associadas ao CFB. Essa tecnologia é conhecida pela capacidade de queimar uma </w:t>
      </w:r>
      <w:r w:rsidRPr="00C9527B">
        <w:lastRenderedPageBreak/>
        <w:t>ampla variedade de combustíveis de forma eficiente e sustentável, sendo amplamente utilizada em usinas termelétricas e indústrias que requerem alta flexibilidade de combustível e controle de emissões.</w:t>
      </w:r>
    </w:p>
    <w:p w14:paraId="34AA7E92" w14:textId="77777777" w:rsidR="00152320" w:rsidRPr="00F873C6" w:rsidRDefault="00152320" w:rsidP="00152320">
      <w:pPr>
        <w:ind w:left="360"/>
      </w:pPr>
    </w:p>
    <w:p w14:paraId="0BC67245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Princípios Fundamentais do Leito Fluidizado Circulante (CFB)</w:t>
      </w:r>
    </w:p>
    <w:p w14:paraId="571A82A1" w14:textId="77777777" w:rsidR="00152320" w:rsidRPr="00C9527B" w:rsidRDefault="00152320" w:rsidP="00152320">
      <w:pPr>
        <w:numPr>
          <w:ilvl w:val="0"/>
          <w:numId w:val="26"/>
        </w:numPr>
      </w:pPr>
      <w:r w:rsidRPr="00C9527B">
        <w:rPr>
          <w:b/>
          <w:bCs/>
        </w:rPr>
        <w:t xml:space="preserve">Conceito de </w:t>
      </w:r>
      <w:proofErr w:type="spellStart"/>
      <w:r w:rsidRPr="00C9527B">
        <w:rPr>
          <w:b/>
          <w:bCs/>
        </w:rPr>
        <w:t>Fluidização</w:t>
      </w:r>
      <w:proofErr w:type="spellEnd"/>
      <w:r w:rsidRPr="00C9527B">
        <w:rPr>
          <w:b/>
          <w:bCs/>
        </w:rPr>
        <w:t xml:space="preserve"> e Circulação</w:t>
      </w:r>
      <w:r w:rsidRPr="00C9527B">
        <w:t>:</w:t>
      </w:r>
    </w:p>
    <w:p w14:paraId="2F1231DB" w14:textId="77777777" w:rsidR="00152320" w:rsidRPr="00C9527B" w:rsidRDefault="00152320" w:rsidP="00152320">
      <w:pPr>
        <w:numPr>
          <w:ilvl w:val="1"/>
          <w:numId w:val="26"/>
        </w:numPr>
      </w:pPr>
      <w:r w:rsidRPr="00C9527B">
        <w:t>O CFB é uma tecnologia de combustão em que o combustível sólido e um material inerte (como areia ou calcário) são fluidizados por um fluxo ascendente de ar, criando uma mistura turbulenta que garante uma combustão homogênea.</w:t>
      </w:r>
    </w:p>
    <w:p w14:paraId="680F7074" w14:textId="77777777" w:rsidR="00152320" w:rsidRPr="00C9527B" w:rsidRDefault="00152320" w:rsidP="00152320">
      <w:pPr>
        <w:numPr>
          <w:ilvl w:val="1"/>
          <w:numId w:val="26"/>
        </w:numPr>
      </w:pPr>
      <w:r w:rsidRPr="00C9527B">
        <w:t xml:space="preserve">Em comparação com o Leito Fluidizado Borbulhante (BFB), o CFB opera em velocidades de ar mais altas, o que permite que as partículas de combustível e material inerte sejam arrastadas, separadas e </w:t>
      </w:r>
      <w:proofErr w:type="spellStart"/>
      <w:r w:rsidRPr="00C9527B">
        <w:t>recirculadas</w:t>
      </w:r>
      <w:proofErr w:type="spellEnd"/>
      <w:r w:rsidRPr="00C9527B">
        <w:t xml:space="preserve"> no sistema.</w:t>
      </w:r>
    </w:p>
    <w:p w14:paraId="335A0070" w14:textId="77777777" w:rsidR="00152320" w:rsidRPr="00C9527B" w:rsidRDefault="00152320" w:rsidP="00152320">
      <w:pPr>
        <w:numPr>
          <w:ilvl w:val="0"/>
          <w:numId w:val="26"/>
        </w:numPr>
      </w:pPr>
      <w:r w:rsidRPr="00C9527B">
        <w:rPr>
          <w:b/>
          <w:bCs/>
        </w:rPr>
        <w:t>Mecanismo de Recirculação de Partículas</w:t>
      </w:r>
      <w:r w:rsidRPr="00C9527B">
        <w:t>:</w:t>
      </w:r>
    </w:p>
    <w:p w14:paraId="1ECF8A8D" w14:textId="77777777" w:rsidR="00152320" w:rsidRPr="00C9527B" w:rsidRDefault="00152320" w:rsidP="00152320">
      <w:pPr>
        <w:numPr>
          <w:ilvl w:val="1"/>
          <w:numId w:val="26"/>
        </w:numPr>
      </w:pPr>
      <w:r w:rsidRPr="00C9527B">
        <w:t xml:space="preserve">As partículas são continuamente </w:t>
      </w:r>
      <w:proofErr w:type="spellStart"/>
      <w:r w:rsidRPr="00C9527B">
        <w:t>recirculadas</w:t>
      </w:r>
      <w:proofErr w:type="spellEnd"/>
      <w:r w:rsidRPr="00C9527B">
        <w:t xml:space="preserve"> através de ciclones e retornam ao reator. Esse processo aumenta o tempo de residência das partículas, assegurando uma queima mais completa, especialmente em combustíveis de baixa qualidade.</w:t>
      </w:r>
    </w:p>
    <w:p w14:paraId="1B03101A" w14:textId="77777777" w:rsidR="00152320" w:rsidRPr="00C9527B" w:rsidRDefault="00152320" w:rsidP="00152320">
      <w:pPr>
        <w:numPr>
          <w:ilvl w:val="1"/>
          <w:numId w:val="26"/>
        </w:numPr>
      </w:pPr>
      <w:r w:rsidRPr="00C9527B">
        <w:t>A recirculação intensifica a transferência de calor e a mistura do combustível com o ar, promovendo uma combustão eficiente e a captura de poluentes durante o processo.</w:t>
      </w:r>
    </w:p>
    <w:p w14:paraId="5F8D76DB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Características Operacionais do CFB</w:t>
      </w:r>
    </w:p>
    <w:p w14:paraId="51159F5A" w14:textId="77777777" w:rsidR="00152320" w:rsidRPr="00C9527B" w:rsidRDefault="00152320" w:rsidP="00152320">
      <w:pPr>
        <w:numPr>
          <w:ilvl w:val="0"/>
          <w:numId w:val="27"/>
        </w:numPr>
      </w:pPr>
      <w:r w:rsidRPr="00C9527B">
        <w:rPr>
          <w:b/>
          <w:bCs/>
        </w:rPr>
        <w:t>Velocidade e Controle do Fluxo de Ar</w:t>
      </w:r>
      <w:r w:rsidRPr="00C9527B">
        <w:t>:</w:t>
      </w:r>
    </w:p>
    <w:p w14:paraId="458F19D6" w14:textId="77777777" w:rsidR="00152320" w:rsidRPr="00C9527B" w:rsidRDefault="00152320" w:rsidP="00152320">
      <w:pPr>
        <w:numPr>
          <w:ilvl w:val="1"/>
          <w:numId w:val="27"/>
        </w:numPr>
      </w:pPr>
      <w:r w:rsidRPr="00C9527B">
        <w:t xml:space="preserve">O fluxo de ar em um sistema CFB é dividido em </w:t>
      </w:r>
      <w:r w:rsidRPr="00C9527B">
        <w:rPr>
          <w:b/>
          <w:bCs/>
        </w:rPr>
        <w:t>ar primário</w:t>
      </w:r>
      <w:r w:rsidRPr="00C9527B">
        <w:t xml:space="preserve"> (injetado na base para fluidizar o leito) e </w:t>
      </w:r>
      <w:r w:rsidRPr="00C9527B">
        <w:rPr>
          <w:b/>
          <w:bCs/>
        </w:rPr>
        <w:t>ar secundário</w:t>
      </w:r>
      <w:r w:rsidRPr="00C9527B">
        <w:t xml:space="preserve"> (injetado em níveis superiores para completar a combustão e controlar a temperatura).</w:t>
      </w:r>
    </w:p>
    <w:p w14:paraId="1DDEEDED" w14:textId="77777777" w:rsidR="00152320" w:rsidRPr="00C9527B" w:rsidRDefault="00152320" w:rsidP="00152320">
      <w:pPr>
        <w:numPr>
          <w:ilvl w:val="1"/>
          <w:numId w:val="27"/>
        </w:numPr>
      </w:pPr>
      <w:r w:rsidRPr="00C9527B">
        <w:t xml:space="preserve">A velocidade do ar é mantida entre 3 e 9 m/s, dependendo das características do combustível e da capacidade da caldeira. Esse controle preciso é fundamental para manter a </w:t>
      </w:r>
      <w:proofErr w:type="spellStart"/>
      <w:r w:rsidRPr="00C9527B">
        <w:t>fluidização</w:t>
      </w:r>
      <w:proofErr w:type="spellEnd"/>
      <w:r w:rsidRPr="00C9527B">
        <w:t xml:space="preserve"> e a estabilidade do leito.</w:t>
      </w:r>
    </w:p>
    <w:p w14:paraId="0C5A6602" w14:textId="77777777" w:rsidR="00152320" w:rsidRPr="00C9527B" w:rsidRDefault="00152320" w:rsidP="00152320">
      <w:pPr>
        <w:numPr>
          <w:ilvl w:val="0"/>
          <w:numId w:val="27"/>
        </w:numPr>
      </w:pPr>
      <w:r w:rsidRPr="00C9527B">
        <w:rPr>
          <w:b/>
          <w:bCs/>
        </w:rPr>
        <w:t>Controle de Temperatura</w:t>
      </w:r>
      <w:r w:rsidRPr="00C9527B">
        <w:t>:</w:t>
      </w:r>
    </w:p>
    <w:p w14:paraId="03080417" w14:textId="77777777" w:rsidR="00152320" w:rsidRPr="00C9527B" w:rsidRDefault="00152320" w:rsidP="00152320">
      <w:pPr>
        <w:numPr>
          <w:ilvl w:val="1"/>
          <w:numId w:val="27"/>
        </w:numPr>
      </w:pPr>
      <w:r w:rsidRPr="00C9527B">
        <w:t>O CFB opera a uma faixa de temperatura entre 800 e 900°C, evitando pontos quentes que podem levar à formação de escórias e à emissão de óxidos de nitrogênio (</w:t>
      </w:r>
      <w:proofErr w:type="spellStart"/>
      <w:r w:rsidRPr="00C9527B">
        <w:t>NOx</w:t>
      </w:r>
      <w:proofErr w:type="spellEnd"/>
      <w:r w:rsidRPr="00C9527B">
        <w:t>).</w:t>
      </w:r>
    </w:p>
    <w:p w14:paraId="6591A405" w14:textId="77777777" w:rsidR="00152320" w:rsidRPr="00C9527B" w:rsidRDefault="00152320" w:rsidP="00152320">
      <w:pPr>
        <w:numPr>
          <w:ilvl w:val="1"/>
          <w:numId w:val="27"/>
        </w:numPr>
      </w:pPr>
      <w:r w:rsidRPr="00C9527B">
        <w:t>O controle de temperatura é facilitado pela alta capacidade térmica do leito, que dissipa o calor de forma uniforme e evita variações bruscas, garantindo uma combustão mais controlada e eficiente.</w:t>
      </w:r>
    </w:p>
    <w:p w14:paraId="1F4E4078" w14:textId="77777777" w:rsidR="00152320" w:rsidRPr="00C9527B" w:rsidRDefault="00152320" w:rsidP="00152320">
      <w:pPr>
        <w:numPr>
          <w:ilvl w:val="0"/>
          <w:numId w:val="27"/>
        </w:numPr>
      </w:pPr>
      <w:r w:rsidRPr="00C9527B">
        <w:rPr>
          <w:b/>
          <w:bCs/>
        </w:rPr>
        <w:t>Recirculação e Separação de Partículas</w:t>
      </w:r>
      <w:r w:rsidRPr="00C9527B">
        <w:t>:</w:t>
      </w:r>
    </w:p>
    <w:p w14:paraId="180BEE3F" w14:textId="77777777" w:rsidR="00152320" w:rsidRPr="00C9527B" w:rsidRDefault="00152320" w:rsidP="00152320">
      <w:pPr>
        <w:numPr>
          <w:ilvl w:val="1"/>
          <w:numId w:val="27"/>
        </w:numPr>
      </w:pPr>
      <w:r w:rsidRPr="00C9527B">
        <w:rPr>
          <w:b/>
          <w:bCs/>
        </w:rPr>
        <w:lastRenderedPageBreak/>
        <w:t>Ciclones e Separadores de Partículas</w:t>
      </w:r>
      <w:r w:rsidRPr="00C9527B">
        <w:t>: Esses componentes são projetados para capturar e redirecionar as partículas de combustível e material inerte, maximizando o tempo de residência e permitindo uma queima completa.</w:t>
      </w:r>
    </w:p>
    <w:p w14:paraId="1CBFB8A3" w14:textId="77777777" w:rsidR="00152320" w:rsidRPr="00C9527B" w:rsidRDefault="00152320" w:rsidP="00152320">
      <w:pPr>
        <w:numPr>
          <w:ilvl w:val="1"/>
          <w:numId w:val="27"/>
        </w:numPr>
      </w:pPr>
      <w:r w:rsidRPr="00C9527B">
        <w:rPr>
          <w:b/>
          <w:bCs/>
        </w:rPr>
        <w:t>Taxa de Recirculação</w:t>
      </w:r>
      <w:r w:rsidRPr="00C9527B">
        <w:t>: No CFB, a taxa de recirculação é alta, podendo alcançar razões de até 50:1. Isso significa que as partículas passam múltiplas vezes pelo reator, o que aumenta a eficiência da combustão, especialmente para combustíveis de baixa reatividade.</w:t>
      </w:r>
    </w:p>
    <w:p w14:paraId="021AFF37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Vantagens Operacionais do CFB</w:t>
      </w:r>
    </w:p>
    <w:p w14:paraId="60BD84B8" w14:textId="77777777" w:rsidR="00152320" w:rsidRPr="00C9527B" w:rsidRDefault="00152320" w:rsidP="00152320">
      <w:pPr>
        <w:numPr>
          <w:ilvl w:val="0"/>
          <w:numId w:val="28"/>
        </w:numPr>
      </w:pPr>
      <w:r w:rsidRPr="00C9527B">
        <w:rPr>
          <w:b/>
          <w:bCs/>
        </w:rPr>
        <w:t>Alta Eficiência de Combustão e Flexibilidade de Combustível</w:t>
      </w:r>
      <w:r w:rsidRPr="00C9527B">
        <w:t>:</w:t>
      </w:r>
    </w:p>
    <w:p w14:paraId="61997956" w14:textId="77777777" w:rsidR="00152320" w:rsidRPr="00C9527B" w:rsidRDefault="00152320" w:rsidP="00152320">
      <w:pPr>
        <w:numPr>
          <w:ilvl w:val="1"/>
          <w:numId w:val="28"/>
        </w:numPr>
      </w:pPr>
      <w:r w:rsidRPr="00C9527B">
        <w:rPr>
          <w:b/>
          <w:bCs/>
        </w:rPr>
        <w:t>Combustão Completa</w:t>
      </w:r>
      <w:r w:rsidRPr="00C9527B">
        <w:t>: O CFB permite uma combustão quase completa dos combustíveis, com baixas concentrações de carbono residual nas cinzas, aumentando a eficiência energética do sistema.</w:t>
      </w:r>
    </w:p>
    <w:p w14:paraId="57D0B7B3" w14:textId="77777777" w:rsidR="00152320" w:rsidRPr="00C9527B" w:rsidRDefault="00152320" w:rsidP="00152320">
      <w:pPr>
        <w:numPr>
          <w:ilvl w:val="1"/>
          <w:numId w:val="28"/>
        </w:numPr>
      </w:pPr>
      <w:r w:rsidRPr="00C9527B">
        <w:rPr>
          <w:b/>
          <w:bCs/>
        </w:rPr>
        <w:t>Versatilidade de Combustível</w:t>
      </w:r>
      <w:r w:rsidRPr="00C9527B">
        <w:t>: O CFB é altamente adaptável, podendo queimar uma ampla gama de combustíveis, incluindo carvão, biomassa, resíduos industriais e resíduos sólidos urbanos, com diferentes teores de umidade e composição química.</w:t>
      </w:r>
    </w:p>
    <w:p w14:paraId="7D243799" w14:textId="77777777" w:rsidR="00152320" w:rsidRPr="00C9527B" w:rsidRDefault="00152320" w:rsidP="00152320">
      <w:pPr>
        <w:numPr>
          <w:ilvl w:val="0"/>
          <w:numId w:val="28"/>
        </w:numPr>
      </w:pPr>
      <w:r w:rsidRPr="00C9527B">
        <w:rPr>
          <w:b/>
          <w:bCs/>
        </w:rPr>
        <w:t>Controle Efetivo de Emissões</w:t>
      </w:r>
      <w:r w:rsidRPr="00C9527B">
        <w:t>:</w:t>
      </w:r>
    </w:p>
    <w:p w14:paraId="7175E629" w14:textId="77777777" w:rsidR="00152320" w:rsidRPr="00C9527B" w:rsidRDefault="00152320" w:rsidP="00152320">
      <w:pPr>
        <w:numPr>
          <w:ilvl w:val="1"/>
          <w:numId w:val="28"/>
        </w:numPr>
      </w:pPr>
      <w:r w:rsidRPr="00C9527B">
        <w:rPr>
          <w:b/>
          <w:bCs/>
        </w:rPr>
        <w:t xml:space="preserve">Redução de </w:t>
      </w:r>
      <w:proofErr w:type="spellStart"/>
      <w:r w:rsidRPr="00C9527B">
        <w:rPr>
          <w:b/>
          <w:bCs/>
        </w:rPr>
        <w:t>NOx</w:t>
      </w:r>
      <w:proofErr w:type="spellEnd"/>
      <w:r w:rsidRPr="00C9527B">
        <w:t xml:space="preserve">: A faixa de temperatura relativamente baixa inibe a formação de óxidos de nitrogênio térmicos. A injeção de ar em estágios reduz ainda mais a geração de </w:t>
      </w:r>
      <w:proofErr w:type="spellStart"/>
      <w:r w:rsidRPr="00C9527B">
        <w:t>NOx</w:t>
      </w:r>
      <w:proofErr w:type="spellEnd"/>
      <w:r w:rsidRPr="00C9527B">
        <w:t>, mantendo os níveis abaixo dos padrões ambientais.</w:t>
      </w:r>
    </w:p>
    <w:p w14:paraId="530B9D38" w14:textId="77777777" w:rsidR="00152320" w:rsidRPr="00C9527B" w:rsidRDefault="00152320" w:rsidP="00152320">
      <w:pPr>
        <w:numPr>
          <w:ilvl w:val="1"/>
          <w:numId w:val="28"/>
        </w:numPr>
      </w:pPr>
      <w:r w:rsidRPr="00C9527B">
        <w:rPr>
          <w:b/>
          <w:bCs/>
        </w:rPr>
        <w:t xml:space="preserve">Captura </w:t>
      </w:r>
      <w:proofErr w:type="spellStart"/>
      <w:r w:rsidRPr="00C9527B">
        <w:rPr>
          <w:b/>
          <w:bCs/>
        </w:rPr>
        <w:t>In-Situ</w:t>
      </w:r>
      <w:proofErr w:type="spellEnd"/>
      <w:r w:rsidRPr="00C9527B">
        <w:rPr>
          <w:b/>
          <w:bCs/>
        </w:rPr>
        <w:t xml:space="preserve"> de SO₂</w:t>
      </w:r>
      <w:r w:rsidRPr="00C9527B">
        <w:t>: O uso de calcário como aditivo no leito permite a captura de SO₂ durante a combustão, formando sulfato de cálcio (</w:t>
      </w:r>
      <w:proofErr w:type="spellStart"/>
      <w:r w:rsidRPr="00C9527B">
        <w:t>CaSO</w:t>
      </w:r>
      <w:proofErr w:type="spellEnd"/>
      <w:r w:rsidRPr="00C9527B">
        <w:t>₄), um composto estável que é removido junto com as cinzas, reduzindo a necessidade de tratamentos pós-combustão.</w:t>
      </w:r>
    </w:p>
    <w:p w14:paraId="7F9B3D97" w14:textId="77777777" w:rsidR="00152320" w:rsidRPr="00C9527B" w:rsidRDefault="00152320" w:rsidP="00152320">
      <w:pPr>
        <w:numPr>
          <w:ilvl w:val="0"/>
          <w:numId w:val="28"/>
        </w:numPr>
      </w:pPr>
      <w:r w:rsidRPr="00C9527B">
        <w:rPr>
          <w:b/>
          <w:bCs/>
        </w:rPr>
        <w:t>Uniformidade de Temperatura e Estabilidade Operacional</w:t>
      </w:r>
      <w:r w:rsidRPr="00C9527B">
        <w:t>:</w:t>
      </w:r>
    </w:p>
    <w:p w14:paraId="0196B84E" w14:textId="77777777" w:rsidR="00152320" w:rsidRPr="00C9527B" w:rsidRDefault="00152320" w:rsidP="00152320">
      <w:pPr>
        <w:numPr>
          <w:ilvl w:val="1"/>
          <w:numId w:val="28"/>
        </w:numPr>
      </w:pPr>
      <w:r w:rsidRPr="00C9527B">
        <w:t xml:space="preserve">A mistura homogênea e a alta circulação de partículas promovem uma distribuição uniforme da temperatura em todo o leito, minimizando a formação de </w:t>
      </w:r>
      <w:proofErr w:type="spellStart"/>
      <w:r w:rsidRPr="00C9527B">
        <w:t>hotspots</w:t>
      </w:r>
      <w:proofErr w:type="spellEnd"/>
      <w:r w:rsidRPr="00C9527B">
        <w:t xml:space="preserve"> (pontos quentes) que podem prejudicar a integridade dos tubos e outros componentes.</w:t>
      </w:r>
    </w:p>
    <w:p w14:paraId="0E2931ED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Componentes Principais de uma Caldeira CFB</w:t>
      </w:r>
    </w:p>
    <w:p w14:paraId="5D6CFD4E" w14:textId="77777777" w:rsidR="00152320" w:rsidRPr="00C9527B" w:rsidRDefault="00152320" w:rsidP="00152320">
      <w:pPr>
        <w:numPr>
          <w:ilvl w:val="0"/>
          <w:numId w:val="29"/>
        </w:numPr>
      </w:pPr>
      <w:r w:rsidRPr="00C9527B">
        <w:rPr>
          <w:b/>
          <w:bCs/>
        </w:rPr>
        <w:t>Câmara de Combustão (Reator)</w:t>
      </w:r>
      <w:r w:rsidRPr="00C9527B">
        <w:t>:</w:t>
      </w:r>
    </w:p>
    <w:p w14:paraId="393E851F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t>É o principal local onde ocorre a combustão. O projeto da câmara é otimizado para suportar as altas velocidades de ar e a circulação contínua de partículas.</w:t>
      </w:r>
    </w:p>
    <w:p w14:paraId="2E85C816" w14:textId="77777777" w:rsidR="00152320" w:rsidRPr="00C9527B" w:rsidRDefault="00152320" w:rsidP="00152320">
      <w:pPr>
        <w:numPr>
          <w:ilvl w:val="0"/>
          <w:numId w:val="29"/>
        </w:numPr>
      </w:pPr>
      <w:r w:rsidRPr="00C9527B">
        <w:rPr>
          <w:b/>
          <w:bCs/>
        </w:rPr>
        <w:t>Sistema de Injeção de Ar</w:t>
      </w:r>
      <w:r w:rsidRPr="00C9527B">
        <w:t>:</w:t>
      </w:r>
    </w:p>
    <w:p w14:paraId="5D59B4F4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rPr>
          <w:b/>
          <w:bCs/>
        </w:rPr>
        <w:t>Ar Primário</w:t>
      </w:r>
      <w:r w:rsidRPr="00C9527B">
        <w:t xml:space="preserve">: Fornece o ar inicial necessário para a </w:t>
      </w:r>
      <w:proofErr w:type="spellStart"/>
      <w:r w:rsidRPr="00C9527B">
        <w:t>fluidização</w:t>
      </w:r>
      <w:proofErr w:type="spellEnd"/>
      <w:r w:rsidRPr="00C9527B">
        <w:t xml:space="preserve"> do leito e início da combustão.</w:t>
      </w:r>
    </w:p>
    <w:p w14:paraId="557FE0FC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rPr>
          <w:b/>
          <w:bCs/>
        </w:rPr>
        <w:lastRenderedPageBreak/>
        <w:t>Ar Secundário</w:t>
      </w:r>
      <w:r w:rsidRPr="00C9527B">
        <w:t>: Injetado em níveis superiores da câmara para completar a combustão e ajustar a distribuição de oxigênio, mantendo a temperatura sob controle e melhorando a eficiência de queima.</w:t>
      </w:r>
    </w:p>
    <w:p w14:paraId="25E7166A" w14:textId="77777777" w:rsidR="00152320" w:rsidRPr="00C9527B" w:rsidRDefault="00152320" w:rsidP="00152320">
      <w:pPr>
        <w:numPr>
          <w:ilvl w:val="0"/>
          <w:numId w:val="29"/>
        </w:numPr>
      </w:pPr>
      <w:r w:rsidRPr="00C9527B">
        <w:rPr>
          <w:b/>
          <w:bCs/>
        </w:rPr>
        <w:t xml:space="preserve">Ciclones e </w:t>
      </w:r>
      <w:proofErr w:type="spellStart"/>
      <w:r w:rsidRPr="00C9527B">
        <w:rPr>
          <w:b/>
          <w:bCs/>
        </w:rPr>
        <w:t>Recirculadores</w:t>
      </w:r>
      <w:proofErr w:type="spellEnd"/>
      <w:r w:rsidRPr="00C9527B">
        <w:rPr>
          <w:b/>
          <w:bCs/>
        </w:rPr>
        <w:t xml:space="preserve"> de Partículas</w:t>
      </w:r>
      <w:r w:rsidRPr="00C9527B">
        <w:t>:</w:t>
      </w:r>
    </w:p>
    <w:p w14:paraId="2D53A571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rPr>
          <w:b/>
          <w:bCs/>
        </w:rPr>
        <w:t>Ciclones</w:t>
      </w:r>
      <w:r w:rsidRPr="00C9527B">
        <w:t>: Estes dispositivos capturam partículas arrastadas pelo fluxo de gases de combustão e as redirecionam de volta para a câmara, aumentando o tempo de residência e melhorando a combustão.</w:t>
      </w:r>
    </w:p>
    <w:p w14:paraId="7CFEBE15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rPr>
          <w:b/>
          <w:bCs/>
        </w:rPr>
        <w:t>Recirculação de Cinzas</w:t>
      </w:r>
      <w:r w:rsidRPr="00C9527B">
        <w:t xml:space="preserve">: As cinzas capturadas nos ciclones são retornadas ao leito, permitindo a requeima de partículas </w:t>
      </w:r>
      <w:proofErr w:type="spellStart"/>
      <w:r w:rsidRPr="00C9527B">
        <w:t>incombustas</w:t>
      </w:r>
      <w:proofErr w:type="spellEnd"/>
      <w:r w:rsidRPr="00C9527B">
        <w:t xml:space="preserve"> e a remoção progressiva de poluentes.</w:t>
      </w:r>
    </w:p>
    <w:p w14:paraId="53CF2A42" w14:textId="77777777" w:rsidR="00152320" w:rsidRPr="00C9527B" w:rsidRDefault="00152320" w:rsidP="00152320">
      <w:pPr>
        <w:numPr>
          <w:ilvl w:val="0"/>
          <w:numId w:val="29"/>
        </w:numPr>
      </w:pPr>
      <w:r w:rsidRPr="00C9527B">
        <w:rPr>
          <w:b/>
          <w:bCs/>
        </w:rPr>
        <w:t>Sistemas de Alimentação de Combustível e Calcário</w:t>
      </w:r>
      <w:r w:rsidRPr="00C9527B">
        <w:t>:</w:t>
      </w:r>
    </w:p>
    <w:p w14:paraId="4D94FEEA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rPr>
          <w:b/>
          <w:bCs/>
        </w:rPr>
        <w:t>Alimentação de Combustível</w:t>
      </w:r>
      <w:r w:rsidRPr="00C9527B">
        <w:t>: Projetada para permitir a entrada constante de combustível sólido na câmara de combustão, mantendo a taxa de calor necessária para a operação.</w:t>
      </w:r>
    </w:p>
    <w:p w14:paraId="68044826" w14:textId="77777777" w:rsidR="00152320" w:rsidRPr="00C9527B" w:rsidRDefault="00152320" w:rsidP="00152320">
      <w:pPr>
        <w:numPr>
          <w:ilvl w:val="1"/>
          <w:numId w:val="29"/>
        </w:numPr>
      </w:pPr>
      <w:r w:rsidRPr="00C9527B">
        <w:rPr>
          <w:b/>
          <w:bCs/>
        </w:rPr>
        <w:t>Injeção de Calcário</w:t>
      </w:r>
      <w:r w:rsidRPr="00C9527B">
        <w:t>: Calcário é introduzido diretamente no leito para reagir com o SO₂, formando compostos de enxofre que são capturados e removidos como parte das cinzas.</w:t>
      </w:r>
    </w:p>
    <w:p w14:paraId="0750BE4A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Monitoramento e Controle Avançado em Sistemas CFB</w:t>
      </w:r>
    </w:p>
    <w:p w14:paraId="3FA0C040" w14:textId="77777777" w:rsidR="00152320" w:rsidRPr="00C9527B" w:rsidRDefault="00152320" w:rsidP="00152320">
      <w:pPr>
        <w:numPr>
          <w:ilvl w:val="0"/>
          <w:numId w:val="30"/>
        </w:numPr>
      </w:pPr>
      <w:r w:rsidRPr="00C9527B">
        <w:rPr>
          <w:b/>
          <w:bCs/>
        </w:rPr>
        <w:t>Sensores de Temperatura e Pressão</w:t>
      </w:r>
      <w:r w:rsidRPr="00C9527B">
        <w:t>:</w:t>
      </w:r>
    </w:p>
    <w:p w14:paraId="14FC26E7" w14:textId="77777777" w:rsidR="00152320" w:rsidRPr="00C9527B" w:rsidRDefault="00152320" w:rsidP="00152320">
      <w:pPr>
        <w:numPr>
          <w:ilvl w:val="1"/>
          <w:numId w:val="30"/>
        </w:numPr>
      </w:pPr>
      <w:r w:rsidRPr="00C9527B">
        <w:t>Sensores distribuídos ao longo da câmara e nos sistemas de recirculação monitoram constantemente a temperatura e pressão, assegurando que a combustão ocorra dentro das faixas ideais.</w:t>
      </w:r>
    </w:p>
    <w:p w14:paraId="286D229E" w14:textId="77777777" w:rsidR="00152320" w:rsidRPr="00C9527B" w:rsidRDefault="00152320" w:rsidP="00152320">
      <w:pPr>
        <w:numPr>
          <w:ilvl w:val="0"/>
          <w:numId w:val="30"/>
        </w:numPr>
      </w:pPr>
      <w:r w:rsidRPr="00C9527B">
        <w:rPr>
          <w:b/>
          <w:bCs/>
        </w:rPr>
        <w:t>Analisadores de Gases de Exaustão</w:t>
      </w:r>
      <w:r w:rsidRPr="00C9527B">
        <w:t>:</w:t>
      </w:r>
    </w:p>
    <w:p w14:paraId="7DD5D1CC" w14:textId="77777777" w:rsidR="00152320" w:rsidRPr="00C9527B" w:rsidRDefault="00152320" w:rsidP="00152320">
      <w:pPr>
        <w:numPr>
          <w:ilvl w:val="1"/>
          <w:numId w:val="30"/>
        </w:numPr>
      </w:pPr>
      <w:r w:rsidRPr="00C9527B">
        <w:t xml:space="preserve">Medem as concentrações de gases como O₂, CO, CO₂, </w:t>
      </w:r>
      <w:proofErr w:type="spellStart"/>
      <w:r w:rsidRPr="00C9527B">
        <w:t>NOx</w:t>
      </w:r>
      <w:proofErr w:type="spellEnd"/>
      <w:r w:rsidRPr="00C9527B">
        <w:t xml:space="preserve"> e SO₂, fornecendo dados em tempo real que são usados para ajustar a relação ar/combustível e a taxa de injeção de calcário para controle de emissões.</w:t>
      </w:r>
    </w:p>
    <w:p w14:paraId="0EDE8D7A" w14:textId="77777777" w:rsidR="00152320" w:rsidRPr="00C9527B" w:rsidRDefault="00152320" w:rsidP="00152320">
      <w:pPr>
        <w:numPr>
          <w:ilvl w:val="0"/>
          <w:numId w:val="30"/>
        </w:numPr>
      </w:pPr>
      <w:r w:rsidRPr="00C9527B">
        <w:rPr>
          <w:b/>
          <w:bCs/>
        </w:rPr>
        <w:t>Sistemas de Controle Preditivo (MPC) e Inteligência Artificial (IA)</w:t>
      </w:r>
      <w:r w:rsidRPr="00C9527B">
        <w:t>:</w:t>
      </w:r>
    </w:p>
    <w:p w14:paraId="0AE6394C" w14:textId="77777777" w:rsidR="00152320" w:rsidRPr="00C9527B" w:rsidRDefault="00152320" w:rsidP="00152320">
      <w:pPr>
        <w:numPr>
          <w:ilvl w:val="1"/>
          <w:numId w:val="30"/>
        </w:numPr>
      </w:pPr>
      <w:r w:rsidRPr="00C9527B">
        <w:rPr>
          <w:b/>
          <w:bCs/>
        </w:rPr>
        <w:t>Controle Preditivo Baseado em Modelos</w:t>
      </w:r>
      <w:r w:rsidRPr="00C9527B">
        <w:t>: Modelos de controle preditivo são usados para antecipar variações na combustão e ajustar as variáveis operacionais antes que ocorram desvios significativos.</w:t>
      </w:r>
    </w:p>
    <w:p w14:paraId="3D30C006" w14:textId="77777777" w:rsidR="00152320" w:rsidRPr="00C9527B" w:rsidRDefault="00152320" w:rsidP="00152320">
      <w:pPr>
        <w:numPr>
          <w:ilvl w:val="1"/>
          <w:numId w:val="30"/>
        </w:numPr>
      </w:pPr>
      <w:r w:rsidRPr="00C9527B">
        <w:rPr>
          <w:b/>
          <w:bCs/>
        </w:rPr>
        <w:t>IA e Aprendizado de Máquina</w:t>
      </w:r>
      <w:r w:rsidRPr="00C9527B">
        <w:t>: Algoritmos de IA analisam dados operacionais históricos para prever falhas e ajustar automaticamente os parâmetros de operação, melhorando a eficiência e reduzindo custos de manutenção.</w:t>
      </w:r>
    </w:p>
    <w:p w14:paraId="12436E7D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 xml:space="preserve"> Aplicações e Benefícios do CFB em Usinas Termelétricas</w:t>
      </w:r>
    </w:p>
    <w:p w14:paraId="3FF26FC0" w14:textId="77777777" w:rsidR="00152320" w:rsidRPr="00C9527B" w:rsidRDefault="00152320" w:rsidP="00152320">
      <w:pPr>
        <w:numPr>
          <w:ilvl w:val="0"/>
          <w:numId w:val="31"/>
        </w:numPr>
      </w:pPr>
      <w:r w:rsidRPr="00C9527B">
        <w:rPr>
          <w:b/>
          <w:bCs/>
        </w:rPr>
        <w:t>Usinas de Carvão de Baixa Qualidade e Biomassa</w:t>
      </w:r>
      <w:r w:rsidRPr="00C9527B">
        <w:t>:</w:t>
      </w:r>
    </w:p>
    <w:p w14:paraId="52B5F762" w14:textId="77777777" w:rsidR="00152320" w:rsidRPr="00C9527B" w:rsidRDefault="00152320" w:rsidP="00152320">
      <w:pPr>
        <w:numPr>
          <w:ilvl w:val="1"/>
          <w:numId w:val="31"/>
        </w:numPr>
      </w:pPr>
      <w:r w:rsidRPr="00C9527B">
        <w:lastRenderedPageBreak/>
        <w:t>O CFB é ideal para queima de carvão com baixo poder calorífico e alta umidade, bem como biomassa e resíduos que não poderiam ser usados em outras tecnologias de combustão.</w:t>
      </w:r>
    </w:p>
    <w:p w14:paraId="29E05441" w14:textId="77777777" w:rsidR="00152320" w:rsidRPr="00C9527B" w:rsidRDefault="00152320" w:rsidP="00152320">
      <w:pPr>
        <w:numPr>
          <w:ilvl w:val="1"/>
          <w:numId w:val="31"/>
        </w:numPr>
      </w:pPr>
      <w:r w:rsidRPr="00C9527B">
        <w:t>A flexibilidade de combustível permite que as usinas operem com uma mistura de combustíveis, adaptando-se a preços de mercado e disponibilidade.</w:t>
      </w:r>
    </w:p>
    <w:p w14:paraId="1E0CF970" w14:textId="77777777" w:rsidR="00152320" w:rsidRPr="00C9527B" w:rsidRDefault="00152320" w:rsidP="00152320">
      <w:pPr>
        <w:numPr>
          <w:ilvl w:val="0"/>
          <w:numId w:val="31"/>
        </w:numPr>
      </w:pPr>
      <w:r w:rsidRPr="00C9527B">
        <w:rPr>
          <w:b/>
          <w:bCs/>
        </w:rPr>
        <w:t xml:space="preserve">Geração de Energia e </w:t>
      </w:r>
      <w:proofErr w:type="spellStart"/>
      <w:r w:rsidRPr="00C9527B">
        <w:rPr>
          <w:b/>
          <w:bCs/>
        </w:rPr>
        <w:t>Co-Geração</w:t>
      </w:r>
      <w:proofErr w:type="spellEnd"/>
      <w:r w:rsidRPr="00C9527B">
        <w:rPr>
          <w:b/>
          <w:bCs/>
        </w:rPr>
        <w:t xml:space="preserve"> em Processos Industriais</w:t>
      </w:r>
      <w:r w:rsidRPr="00C9527B">
        <w:t>:</w:t>
      </w:r>
    </w:p>
    <w:p w14:paraId="72C9FD86" w14:textId="77777777" w:rsidR="00152320" w:rsidRPr="00C9527B" w:rsidRDefault="00152320" w:rsidP="00152320">
      <w:pPr>
        <w:numPr>
          <w:ilvl w:val="1"/>
          <w:numId w:val="31"/>
        </w:numPr>
      </w:pPr>
      <w:r w:rsidRPr="00C9527B">
        <w:t>Em plantas industriais de alta demanda energética, como indústrias de cimento e aço, o CFB oferece uma solução eficiente e de baixo custo para o uso de resíduos como combustível, contribuindo para a economia circular.</w:t>
      </w:r>
    </w:p>
    <w:p w14:paraId="4A0FF497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Desafios Operacionais e Tecnológicos no CFB</w:t>
      </w:r>
    </w:p>
    <w:p w14:paraId="612728E2" w14:textId="77777777" w:rsidR="00152320" w:rsidRPr="00C9527B" w:rsidRDefault="00152320" w:rsidP="00152320">
      <w:pPr>
        <w:numPr>
          <w:ilvl w:val="0"/>
          <w:numId w:val="32"/>
        </w:numPr>
      </w:pPr>
      <w:r w:rsidRPr="00C9527B">
        <w:rPr>
          <w:b/>
          <w:bCs/>
        </w:rPr>
        <w:t>Desgaste e Erosão</w:t>
      </w:r>
      <w:r w:rsidRPr="00C9527B">
        <w:t>:</w:t>
      </w:r>
    </w:p>
    <w:p w14:paraId="365852C0" w14:textId="77777777" w:rsidR="00152320" w:rsidRPr="00C9527B" w:rsidRDefault="00152320" w:rsidP="00152320">
      <w:pPr>
        <w:numPr>
          <w:ilvl w:val="1"/>
          <w:numId w:val="32"/>
        </w:numPr>
      </w:pPr>
      <w:r w:rsidRPr="00C9527B">
        <w:t>A movimentação constante de partículas causa desgaste nos tubos e outros componentes, exigindo materiais resistentes e estratégias de manutenção preventiva para prolongar a vida útil dos equipamentos.</w:t>
      </w:r>
    </w:p>
    <w:p w14:paraId="756B51C2" w14:textId="77777777" w:rsidR="00152320" w:rsidRPr="00C9527B" w:rsidRDefault="00152320" w:rsidP="00152320">
      <w:pPr>
        <w:numPr>
          <w:ilvl w:val="0"/>
          <w:numId w:val="32"/>
        </w:numPr>
      </w:pPr>
      <w:r w:rsidRPr="00C9527B">
        <w:rPr>
          <w:b/>
          <w:bCs/>
        </w:rPr>
        <w:t>Manuseio de Cinzas e Materiais Incombustíveis</w:t>
      </w:r>
      <w:r w:rsidRPr="00C9527B">
        <w:t>:</w:t>
      </w:r>
    </w:p>
    <w:p w14:paraId="312C80A7" w14:textId="77777777" w:rsidR="00152320" w:rsidRPr="00C9527B" w:rsidRDefault="00152320" w:rsidP="00152320">
      <w:pPr>
        <w:numPr>
          <w:ilvl w:val="1"/>
          <w:numId w:val="32"/>
        </w:numPr>
      </w:pPr>
      <w:r w:rsidRPr="00C9527B">
        <w:t>O CFB gera cinzas e resíduos que precisam ser gerenciados adequadamente, incluindo a remoção periódica de materiais não combustíveis que podem acumular-se no sistema e reduzir a eficiência.</w:t>
      </w:r>
    </w:p>
    <w:p w14:paraId="13506634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Integração do CFB com Gêmeo Digital para Otimização Operacional</w:t>
      </w:r>
    </w:p>
    <w:p w14:paraId="0E6DA313" w14:textId="77777777" w:rsidR="00152320" w:rsidRPr="00C9527B" w:rsidRDefault="00152320" w:rsidP="00152320">
      <w:pPr>
        <w:numPr>
          <w:ilvl w:val="0"/>
          <w:numId w:val="33"/>
        </w:numPr>
      </w:pPr>
      <w:r w:rsidRPr="00C9527B">
        <w:rPr>
          <w:b/>
          <w:bCs/>
        </w:rPr>
        <w:t>Simulação e Modelagem de Processos</w:t>
      </w:r>
      <w:r w:rsidRPr="00C9527B">
        <w:t>:</w:t>
      </w:r>
    </w:p>
    <w:p w14:paraId="1F15BCA3" w14:textId="77777777" w:rsidR="00152320" w:rsidRPr="00C9527B" w:rsidRDefault="00152320" w:rsidP="00152320">
      <w:pPr>
        <w:numPr>
          <w:ilvl w:val="1"/>
          <w:numId w:val="33"/>
        </w:numPr>
      </w:pPr>
      <w:r w:rsidRPr="00C9527B">
        <w:rPr>
          <w:b/>
          <w:bCs/>
        </w:rPr>
        <w:t>Modelagem Computacional (CFD)</w:t>
      </w:r>
      <w:r w:rsidRPr="00C9527B">
        <w:t>: Dinâmica de fluidos computacional permite simular o comportamento do leito e otimizar o design e a operação do sistema.</w:t>
      </w:r>
    </w:p>
    <w:p w14:paraId="1FF27D8D" w14:textId="77777777" w:rsidR="00152320" w:rsidRPr="00C9527B" w:rsidRDefault="00152320" w:rsidP="00152320">
      <w:pPr>
        <w:numPr>
          <w:ilvl w:val="1"/>
          <w:numId w:val="33"/>
        </w:numPr>
      </w:pPr>
      <w:r w:rsidRPr="00C9527B">
        <w:rPr>
          <w:b/>
          <w:bCs/>
        </w:rPr>
        <w:t>Modelos Preditivos com Gêmeo Digital</w:t>
      </w:r>
      <w:r w:rsidRPr="00C9527B">
        <w:t>: Simuladores que replicam a operação do CFB em um ambiente digital permitem prever a eficiência e as emissões com base em diferentes cenários operacionais.</w:t>
      </w:r>
    </w:p>
    <w:p w14:paraId="34C756E0" w14:textId="77777777" w:rsidR="00152320" w:rsidRPr="00C9527B" w:rsidRDefault="00152320" w:rsidP="00152320">
      <w:pPr>
        <w:numPr>
          <w:ilvl w:val="0"/>
          <w:numId w:val="33"/>
        </w:numPr>
      </w:pPr>
      <w:r w:rsidRPr="00C9527B">
        <w:rPr>
          <w:b/>
          <w:bCs/>
        </w:rPr>
        <w:t>Monitoramento de Condições e Manutenção Preditiva</w:t>
      </w:r>
      <w:r w:rsidRPr="00C9527B">
        <w:t>:</w:t>
      </w:r>
    </w:p>
    <w:p w14:paraId="5E5CA23F" w14:textId="77777777" w:rsidR="00152320" w:rsidRPr="00C9527B" w:rsidRDefault="00152320" w:rsidP="00152320">
      <w:pPr>
        <w:numPr>
          <w:ilvl w:val="1"/>
          <w:numId w:val="33"/>
        </w:numPr>
      </w:pPr>
      <w:r w:rsidRPr="00C9527B">
        <w:rPr>
          <w:b/>
          <w:bCs/>
        </w:rPr>
        <w:t>Sensores IoT</w:t>
      </w:r>
      <w:r w:rsidRPr="00C9527B">
        <w:t>: Sensores de temperatura, pressão e composição de gases instalados na planta enviam dados em tempo real para o gêmeo digital, que detecta anomalias e prevê falhas.</w:t>
      </w:r>
    </w:p>
    <w:p w14:paraId="22C920AF" w14:textId="77777777" w:rsidR="00152320" w:rsidRPr="00C9527B" w:rsidRDefault="00152320" w:rsidP="00152320">
      <w:pPr>
        <w:numPr>
          <w:ilvl w:val="1"/>
          <w:numId w:val="33"/>
        </w:numPr>
      </w:pPr>
      <w:r w:rsidRPr="00C9527B">
        <w:rPr>
          <w:b/>
          <w:bCs/>
        </w:rPr>
        <w:t>Inteligência Artificial para Ajustes Dinâmicos</w:t>
      </w:r>
      <w:r w:rsidRPr="00C9527B">
        <w:t>: O gêmeo digital, alimentado por algoritmos de IA, ajusta automaticamente as variáveis operacionais em resposta às mudanças de carga ou qualidade do combustível.</w:t>
      </w:r>
    </w:p>
    <w:p w14:paraId="18F78C3A" w14:textId="77777777" w:rsidR="00152320" w:rsidRPr="00C9527B" w:rsidRDefault="00152320" w:rsidP="00152320">
      <w:pPr>
        <w:numPr>
          <w:ilvl w:val="0"/>
          <w:numId w:val="33"/>
        </w:numPr>
      </w:pPr>
      <w:r w:rsidRPr="00C9527B">
        <w:rPr>
          <w:b/>
          <w:bCs/>
        </w:rPr>
        <w:t>Simulação de Cenários e Treinamento</w:t>
      </w:r>
      <w:r w:rsidRPr="00C9527B">
        <w:t>:</w:t>
      </w:r>
    </w:p>
    <w:p w14:paraId="6BCB5ED1" w14:textId="77777777" w:rsidR="00152320" w:rsidRPr="00C9527B" w:rsidRDefault="00152320" w:rsidP="00152320">
      <w:pPr>
        <w:numPr>
          <w:ilvl w:val="1"/>
          <w:numId w:val="33"/>
        </w:numPr>
      </w:pPr>
      <w:r w:rsidRPr="00C9527B">
        <w:rPr>
          <w:b/>
          <w:bCs/>
        </w:rPr>
        <w:lastRenderedPageBreak/>
        <w:t>Testes Virtuais de Novos Combustíveis</w:t>
      </w:r>
      <w:r w:rsidRPr="00C9527B">
        <w:t>: A simulação permite testar a eficiência de diferentes combustíveis e aditivos no CFB sem riscos operacionais, ajustando a planta de acordo com a disponibilidade do mercado.</w:t>
      </w:r>
    </w:p>
    <w:p w14:paraId="74015848" w14:textId="77777777" w:rsidR="00152320" w:rsidRPr="00C9527B" w:rsidRDefault="00152320" w:rsidP="00152320">
      <w:pPr>
        <w:numPr>
          <w:ilvl w:val="1"/>
          <w:numId w:val="33"/>
        </w:numPr>
      </w:pPr>
      <w:r w:rsidRPr="00C9527B">
        <w:rPr>
          <w:b/>
          <w:bCs/>
        </w:rPr>
        <w:t>Treinamento de Operadores</w:t>
      </w:r>
      <w:r w:rsidRPr="00C9527B">
        <w:t>: Operadores são treinados em um ambiente seguro e controlado, familiarizando-se com o comportamento do sistema CFB e o ajuste de variáveis em resposta a situações operacionais desafiadoras.</w:t>
      </w:r>
    </w:p>
    <w:p w14:paraId="72A4B2C5" w14:textId="77777777" w:rsidR="00152320" w:rsidRPr="00C9527B" w:rsidRDefault="00152320" w:rsidP="00152320">
      <w:pPr>
        <w:ind w:left="708"/>
      </w:pPr>
      <w:r w:rsidRPr="00C9527B">
        <w:t xml:space="preserve">O uso de </w:t>
      </w:r>
      <w:r w:rsidRPr="00C9527B">
        <w:rPr>
          <w:b/>
          <w:bCs/>
        </w:rPr>
        <w:t>Combustão em Leito Fluidizado Circulante (CFB)</w:t>
      </w:r>
      <w:r w:rsidRPr="00C9527B">
        <w:t xml:space="preserve"> em conjunto com um gêmeo digital fornece uma plataforma avançada para maximizar a eficiência, reduzir custos e minimizar o impacto ambiental. Com capacidades de simulação, monitoramento e ajuste automático, o gêmeo digital possibilita uma operação precisa e adaptativa do CFB, promovendo alta flexibilidade de combustível, controle rigoroso de emissões e uma operação robusta e sustentável para o setor </w:t>
      </w:r>
    </w:p>
    <w:p w14:paraId="336B3012" w14:textId="77777777" w:rsidR="00152320" w:rsidRPr="00C9527B" w:rsidRDefault="00000000" w:rsidP="00152320">
      <w:r>
        <w:pict w14:anchorId="76E97282">
          <v:rect id="_x0000_i1025" style="width:0;height:1.5pt" o:hralign="center" o:hrstd="t" o:hr="t" fillcolor="#a0a0a0" stroked="f"/>
        </w:pict>
      </w:r>
    </w:p>
    <w:p w14:paraId="321FE9CC" w14:textId="77777777" w:rsidR="00152320" w:rsidRDefault="00152320" w:rsidP="00152320">
      <w:pPr>
        <w:pStyle w:val="Ttulo2"/>
        <w:numPr>
          <w:ilvl w:val="0"/>
          <w:numId w:val="52"/>
        </w:numPr>
      </w:pPr>
      <w:bookmarkStart w:id="14" w:name="_Toc181716285"/>
      <w:r w:rsidRPr="00C9527B">
        <w:t>Integração e Manutenção Preditiva com Inteligência Artificial (IA)</w:t>
      </w:r>
      <w:bookmarkEnd w:id="14"/>
    </w:p>
    <w:p w14:paraId="0D5906FD" w14:textId="77777777" w:rsidR="00152320" w:rsidRPr="00C9527B" w:rsidRDefault="00152320" w:rsidP="00152320">
      <w:pPr>
        <w:ind w:left="360"/>
      </w:pPr>
      <w:r w:rsidRPr="00C9527B">
        <w:t xml:space="preserve">Para o desenvolvimento do </w:t>
      </w:r>
      <w:r w:rsidRPr="00F873C6">
        <w:rPr>
          <w:b/>
          <w:bCs/>
        </w:rPr>
        <w:t>Tópico 6 - Integração e Manutenção Preditiva com Inteligência Artificial (IA)</w:t>
      </w:r>
      <w:r w:rsidRPr="00C9527B">
        <w:t>, focaremos nas tecnologias e estratégias que permitem monitorar, prever e otimizar o desempenho de sistemas de combustão e de toda a planta industrial. Essa classe se baseia em métodos de coleta de dados em tempo real, análises avançadas e inteligência artificial para identificar problemas antes que ocorram, garantindo maior eficiência e segurança.</w:t>
      </w:r>
    </w:p>
    <w:p w14:paraId="2B6DBD27" w14:textId="77777777" w:rsidR="00152320" w:rsidRPr="00F873C6" w:rsidRDefault="00152320" w:rsidP="00152320">
      <w:pPr>
        <w:ind w:left="360"/>
      </w:pPr>
    </w:p>
    <w:p w14:paraId="2BFE3F36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Fundamentos e Benefícios da Manutenção Preditiva com IA</w:t>
      </w:r>
    </w:p>
    <w:p w14:paraId="53CBBD61" w14:textId="77777777" w:rsidR="00152320" w:rsidRPr="00C9527B" w:rsidRDefault="00152320" w:rsidP="00152320">
      <w:pPr>
        <w:numPr>
          <w:ilvl w:val="0"/>
          <w:numId w:val="34"/>
        </w:numPr>
      </w:pPr>
      <w:r w:rsidRPr="00C9527B">
        <w:rPr>
          <w:b/>
          <w:bCs/>
        </w:rPr>
        <w:t>Definição e Importância da Manutenção Preditiva</w:t>
      </w:r>
      <w:r w:rsidRPr="00C9527B">
        <w:t>:</w:t>
      </w:r>
    </w:p>
    <w:p w14:paraId="4A2D0602" w14:textId="77777777" w:rsidR="00152320" w:rsidRPr="00C9527B" w:rsidRDefault="00152320" w:rsidP="00152320">
      <w:pPr>
        <w:numPr>
          <w:ilvl w:val="1"/>
          <w:numId w:val="34"/>
        </w:numPr>
      </w:pPr>
      <w:r w:rsidRPr="00C9527B">
        <w:t>A manutenção preditiva visa prever falhas e realizar manutenções no momento ideal, antes que os problemas causem paradas operacionais ou danos permanentes aos equipamentos.</w:t>
      </w:r>
    </w:p>
    <w:p w14:paraId="3C4C576A" w14:textId="77777777" w:rsidR="00152320" w:rsidRPr="00C9527B" w:rsidRDefault="00152320" w:rsidP="00152320">
      <w:pPr>
        <w:numPr>
          <w:ilvl w:val="1"/>
          <w:numId w:val="34"/>
        </w:numPr>
      </w:pPr>
      <w:r w:rsidRPr="00C9527B">
        <w:t>Integrada com IA, a manutenção preditiva utiliza dados históricos e em tempo real, combinando-os com algoritmos de aprendizado de máquina para identificar padrões que indicam potenciais falhas.</w:t>
      </w:r>
    </w:p>
    <w:p w14:paraId="57C24B6F" w14:textId="77777777" w:rsidR="00152320" w:rsidRPr="00C9527B" w:rsidRDefault="00152320" w:rsidP="00152320">
      <w:pPr>
        <w:numPr>
          <w:ilvl w:val="0"/>
          <w:numId w:val="34"/>
        </w:numPr>
      </w:pPr>
      <w:r w:rsidRPr="00C9527B">
        <w:rPr>
          <w:b/>
          <w:bCs/>
        </w:rPr>
        <w:t>Vantagens Operacionais e Econômicas</w:t>
      </w:r>
      <w:r w:rsidRPr="00C9527B">
        <w:t>:</w:t>
      </w:r>
    </w:p>
    <w:p w14:paraId="53D4B791" w14:textId="77777777" w:rsidR="00152320" w:rsidRPr="00C9527B" w:rsidRDefault="00152320" w:rsidP="00152320">
      <w:pPr>
        <w:numPr>
          <w:ilvl w:val="1"/>
          <w:numId w:val="34"/>
        </w:numPr>
      </w:pPr>
      <w:r w:rsidRPr="00C9527B">
        <w:rPr>
          <w:b/>
          <w:bCs/>
        </w:rPr>
        <w:t>Redução de Paradas Não Planejadas</w:t>
      </w:r>
      <w:r w:rsidRPr="00C9527B">
        <w:t>: Com a previsão de falhas, a planta evita shutdowns inesperados, o que melhora a confiabilidade e continuidade operacional.</w:t>
      </w:r>
    </w:p>
    <w:p w14:paraId="22931224" w14:textId="77777777" w:rsidR="00152320" w:rsidRPr="00C9527B" w:rsidRDefault="00152320" w:rsidP="00152320">
      <w:pPr>
        <w:numPr>
          <w:ilvl w:val="1"/>
          <w:numId w:val="34"/>
        </w:numPr>
      </w:pPr>
      <w:r w:rsidRPr="00C9527B">
        <w:rPr>
          <w:b/>
          <w:bCs/>
        </w:rPr>
        <w:t>Otimização de Custos de Manutenção</w:t>
      </w:r>
      <w:r w:rsidRPr="00C9527B">
        <w:t>: Ao intervir no momento certo, a manutenção preditiva reduz o custo de peças e mão de obra, evitando manutenções desnecessárias e prolongando a vida útil dos componentes.</w:t>
      </w:r>
    </w:p>
    <w:p w14:paraId="7F2BA818" w14:textId="77777777" w:rsidR="00152320" w:rsidRPr="00C9527B" w:rsidRDefault="00152320" w:rsidP="00152320">
      <w:pPr>
        <w:numPr>
          <w:ilvl w:val="1"/>
          <w:numId w:val="34"/>
        </w:numPr>
      </w:pPr>
      <w:r w:rsidRPr="00C9527B">
        <w:rPr>
          <w:b/>
          <w:bCs/>
        </w:rPr>
        <w:lastRenderedPageBreak/>
        <w:t>Aumento da Eficiência Operacional e Segurança</w:t>
      </w:r>
      <w:r w:rsidRPr="00C9527B">
        <w:t>: A planta opera de maneira otimizada, com menos risco de falhas catastróficas, o que garante segurança para os operadores e conformidade com regulamentos.</w:t>
      </w:r>
    </w:p>
    <w:p w14:paraId="48DCA9B0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Coleta e Monitoramento de Dados em Tempo Real</w:t>
      </w:r>
    </w:p>
    <w:p w14:paraId="5466A046" w14:textId="77777777" w:rsidR="00152320" w:rsidRPr="00C9527B" w:rsidRDefault="00152320" w:rsidP="00152320">
      <w:pPr>
        <w:numPr>
          <w:ilvl w:val="0"/>
          <w:numId w:val="35"/>
        </w:numPr>
      </w:pPr>
      <w:r w:rsidRPr="00C9527B">
        <w:rPr>
          <w:b/>
          <w:bCs/>
        </w:rPr>
        <w:t>Sensores e Dispositivos IoT (Internet das Coisas)</w:t>
      </w:r>
      <w:r w:rsidRPr="00C9527B">
        <w:t>:</w:t>
      </w:r>
    </w:p>
    <w:p w14:paraId="001F8762" w14:textId="77777777" w:rsidR="00152320" w:rsidRPr="00C9527B" w:rsidRDefault="00152320" w:rsidP="00152320">
      <w:pPr>
        <w:numPr>
          <w:ilvl w:val="1"/>
          <w:numId w:val="35"/>
        </w:numPr>
      </w:pPr>
      <w:r w:rsidRPr="00C9527B">
        <w:rPr>
          <w:b/>
          <w:bCs/>
        </w:rPr>
        <w:t>Sensores de Temperatura, Pressão e Vibração</w:t>
      </w:r>
      <w:r w:rsidRPr="00C9527B">
        <w:t>: Instalados nos principais componentes (como caldeiras, turbinas e sistemas de exaustão), esses sensores monitoram continuamente variáveis críticas que indicam a saúde e o desempenho dos sistemas.</w:t>
      </w:r>
    </w:p>
    <w:p w14:paraId="549967EF" w14:textId="77777777" w:rsidR="00152320" w:rsidRPr="00C9527B" w:rsidRDefault="00152320" w:rsidP="00152320">
      <w:pPr>
        <w:numPr>
          <w:ilvl w:val="1"/>
          <w:numId w:val="35"/>
        </w:numPr>
      </w:pPr>
      <w:r w:rsidRPr="00C9527B">
        <w:rPr>
          <w:b/>
          <w:bCs/>
        </w:rPr>
        <w:t>Sensores de Fluxo e Composição de Gases</w:t>
      </w:r>
      <w:r w:rsidRPr="00C9527B">
        <w:t xml:space="preserve">: Monitoram o fluxo de ar, vapor e gases de exaustão (O₂, CO₂, </w:t>
      </w:r>
      <w:proofErr w:type="spellStart"/>
      <w:r w:rsidRPr="00C9527B">
        <w:t>NOx</w:t>
      </w:r>
      <w:proofErr w:type="spellEnd"/>
      <w:r w:rsidRPr="00C9527B">
        <w:t xml:space="preserve"> e SO₂), fornecendo dados essenciais sobre a eficiência da combustão e a presença de condições operacionais fora do padrão.</w:t>
      </w:r>
    </w:p>
    <w:p w14:paraId="1C35118C" w14:textId="77777777" w:rsidR="00152320" w:rsidRPr="00C9527B" w:rsidRDefault="00152320" w:rsidP="00152320">
      <w:pPr>
        <w:numPr>
          <w:ilvl w:val="1"/>
          <w:numId w:val="35"/>
        </w:numPr>
      </w:pPr>
      <w:r w:rsidRPr="00C9527B">
        <w:rPr>
          <w:b/>
          <w:bCs/>
        </w:rPr>
        <w:t>Dispositivos IoT para Conectividade e Coleta de Dados</w:t>
      </w:r>
      <w:r w:rsidRPr="00C9527B">
        <w:t>: A integração com dispositivos IoT permite que os sensores transmitam dados continuamente para sistemas centrais, facilitando o monitoramento remoto e em tempo real.</w:t>
      </w:r>
    </w:p>
    <w:p w14:paraId="3AEEE1EE" w14:textId="77777777" w:rsidR="00152320" w:rsidRPr="00C9527B" w:rsidRDefault="00152320" w:rsidP="00152320">
      <w:pPr>
        <w:numPr>
          <w:ilvl w:val="1"/>
          <w:numId w:val="35"/>
        </w:numPr>
      </w:pPr>
      <w:r w:rsidRPr="00C9527B">
        <w:rPr>
          <w:b/>
          <w:bCs/>
        </w:rPr>
        <w:t>Plataformas de Supervisão e Aquisição de Dados (SCADA)</w:t>
      </w:r>
      <w:r w:rsidRPr="00C9527B">
        <w:t>:</w:t>
      </w:r>
    </w:p>
    <w:p w14:paraId="795E3888" w14:textId="77777777" w:rsidR="00152320" w:rsidRPr="00C9527B" w:rsidRDefault="00152320" w:rsidP="00152320">
      <w:pPr>
        <w:numPr>
          <w:ilvl w:val="2"/>
          <w:numId w:val="35"/>
        </w:numPr>
      </w:pPr>
      <w:r w:rsidRPr="00C9527B">
        <w:t>Sistemas SCADA capturam, processam e armazenam os dados dos sensores, criando um histórico robusto que alimenta modelos preditivos.</w:t>
      </w:r>
    </w:p>
    <w:p w14:paraId="2EABA7C7" w14:textId="77777777" w:rsidR="00152320" w:rsidRPr="00C9527B" w:rsidRDefault="00152320" w:rsidP="00152320">
      <w:pPr>
        <w:numPr>
          <w:ilvl w:val="2"/>
          <w:numId w:val="35"/>
        </w:numPr>
      </w:pPr>
      <w:r w:rsidRPr="00C9527B">
        <w:t>Através de interfaces amigáveis, o SCADA permite monitorar as condições operacionais e detectar anomalias em tempo real, permitindo que os operadores tomem decisões informadas rapidamente.</w:t>
      </w:r>
    </w:p>
    <w:p w14:paraId="0A504634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Análise de Dados e Algoritmos de IA para Previsão de Falhas</w:t>
      </w:r>
    </w:p>
    <w:p w14:paraId="44A1E240" w14:textId="77777777" w:rsidR="00152320" w:rsidRPr="00C9527B" w:rsidRDefault="00152320" w:rsidP="00152320">
      <w:pPr>
        <w:numPr>
          <w:ilvl w:val="0"/>
          <w:numId w:val="36"/>
        </w:numPr>
      </w:pPr>
      <w:r w:rsidRPr="00C9527B">
        <w:rPr>
          <w:b/>
          <w:bCs/>
        </w:rPr>
        <w:t>Mineração de Dados e Análise Estatística</w:t>
      </w:r>
      <w:r w:rsidRPr="00C9527B">
        <w:t>:</w:t>
      </w:r>
    </w:p>
    <w:p w14:paraId="11719548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t>Análise de Tendências e Padrões</w:t>
      </w:r>
      <w:r w:rsidRPr="00C9527B">
        <w:t>: A identificação de tendências em dados históricos revela padrões de degradação e sinais de alerta, como aumento gradual da temperatura, quedas de pressão ou flutuações anômalas.</w:t>
      </w:r>
    </w:p>
    <w:p w14:paraId="4D78B170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t>Detecção de Outliers e Anomalias</w:t>
      </w:r>
      <w:r w:rsidRPr="00C9527B">
        <w:t>: Algoritmos de IA analisam dados para identificar pontos fora do padrão, que podem ser indicadores de falhas iminentes ou problemas de desempenho.</w:t>
      </w:r>
    </w:p>
    <w:p w14:paraId="2A3BFE10" w14:textId="77777777" w:rsidR="00152320" w:rsidRPr="00C9527B" w:rsidRDefault="00152320" w:rsidP="00152320">
      <w:pPr>
        <w:numPr>
          <w:ilvl w:val="0"/>
          <w:numId w:val="36"/>
        </w:numPr>
      </w:pPr>
      <w:r w:rsidRPr="00C9527B">
        <w:rPr>
          <w:b/>
          <w:bCs/>
        </w:rPr>
        <w:t>Algoritmos de Aprendizado de Máquina</w:t>
      </w:r>
      <w:r w:rsidRPr="00C9527B">
        <w:t>:</w:t>
      </w:r>
    </w:p>
    <w:p w14:paraId="5A8E86A0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t>Redes Neurais e Modelos de Regressão</w:t>
      </w:r>
      <w:r w:rsidRPr="00C9527B">
        <w:t>: Redes neurais artificiais e modelos de regressão linear ou não-linear são treinados com dados históricos para prever variáveis críticas e antecipar falhas.</w:t>
      </w:r>
    </w:p>
    <w:p w14:paraId="28CF87A9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lastRenderedPageBreak/>
        <w:t>Árvores de Decisão e Florestas Aleatórias</w:t>
      </w:r>
      <w:r w:rsidRPr="00C9527B">
        <w:t>: Esses algoritmos são eficazes na criação de modelos preditivos que classificam a condição dos equipamentos e identificam variáveis de maior risco para a saúde dos sistemas.</w:t>
      </w:r>
    </w:p>
    <w:p w14:paraId="3C942893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t xml:space="preserve">Modelos de Classificação e </w:t>
      </w:r>
      <w:proofErr w:type="spellStart"/>
      <w:r w:rsidRPr="00C9527B">
        <w:rPr>
          <w:b/>
          <w:bCs/>
        </w:rPr>
        <w:t>Clustering</w:t>
      </w:r>
      <w:proofErr w:type="spellEnd"/>
      <w:r w:rsidRPr="00C9527B">
        <w:t xml:space="preserve">: Algoritmos de </w:t>
      </w:r>
      <w:proofErr w:type="spellStart"/>
      <w:r w:rsidRPr="00C9527B">
        <w:t>clustering</w:t>
      </w:r>
      <w:proofErr w:type="spellEnd"/>
      <w:r w:rsidRPr="00C9527B">
        <w:t xml:space="preserve"> agrupam dados em categorias que representam diferentes condições operacionais, enquanto modelos de classificação distinguem entre condições normais e anômalas, ativando alertas para intervenção.</w:t>
      </w:r>
    </w:p>
    <w:p w14:paraId="1AE56280" w14:textId="77777777" w:rsidR="00152320" w:rsidRPr="00C9527B" w:rsidRDefault="00152320" w:rsidP="00152320">
      <w:pPr>
        <w:numPr>
          <w:ilvl w:val="0"/>
          <w:numId w:val="36"/>
        </w:numPr>
      </w:pPr>
      <w:r w:rsidRPr="00C9527B">
        <w:rPr>
          <w:b/>
          <w:bCs/>
        </w:rPr>
        <w:t>Modelos Baseados em Séries Temporais</w:t>
      </w:r>
      <w:r w:rsidRPr="00C9527B">
        <w:t>:</w:t>
      </w:r>
    </w:p>
    <w:p w14:paraId="6D008CD5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t>Análise de Séries Temporais com IA</w:t>
      </w:r>
      <w:r w:rsidRPr="00C9527B">
        <w:t>: Modelos como ARIMA, redes neurais recorrentes (RNN) e LSTM (</w:t>
      </w:r>
      <w:proofErr w:type="spellStart"/>
      <w:r w:rsidRPr="00C9527B">
        <w:t>Long</w:t>
      </w:r>
      <w:proofErr w:type="spellEnd"/>
      <w:r w:rsidRPr="00C9527B">
        <w:t xml:space="preserve"> Short-</w:t>
      </w:r>
      <w:proofErr w:type="spellStart"/>
      <w:r w:rsidRPr="00C9527B">
        <w:t>Term</w:t>
      </w:r>
      <w:proofErr w:type="spellEnd"/>
      <w:r w:rsidRPr="00C9527B">
        <w:t xml:space="preserve"> </w:t>
      </w:r>
      <w:proofErr w:type="spellStart"/>
      <w:r w:rsidRPr="00C9527B">
        <w:t>Memory</w:t>
      </w:r>
      <w:proofErr w:type="spellEnd"/>
      <w:r w:rsidRPr="00C9527B">
        <w:t>) são usados para identificar padrões de longo prazo e prever variáveis futuras, como temperatura e pressão, em função do tempo.</w:t>
      </w:r>
    </w:p>
    <w:p w14:paraId="4927BA65" w14:textId="77777777" w:rsidR="00152320" w:rsidRPr="00C9527B" w:rsidRDefault="00152320" w:rsidP="00152320">
      <w:pPr>
        <w:numPr>
          <w:ilvl w:val="1"/>
          <w:numId w:val="36"/>
        </w:numPr>
      </w:pPr>
      <w:r w:rsidRPr="00C9527B">
        <w:rPr>
          <w:b/>
          <w:bCs/>
        </w:rPr>
        <w:t>Modelagem de Ciclos de Vida e Degradação</w:t>
      </w:r>
      <w:r w:rsidRPr="00C9527B">
        <w:t>: Modelos baseados em séries temporais são treinados para identificar e prever a degradação de componentes ao longo do tempo, informando os períodos de manutenção ideais.</w:t>
      </w:r>
    </w:p>
    <w:p w14:paraId="142687A4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Gêmeo Digital e Simulação de Condições Operacionais</w:t>
      </w:r>
    </w:p>
    <w:p w14:paraId="252E54FA" w14:textId="77777777" w:rsidR="00152320" w:rsidRPr="00C9527B" w:rsidRDefault="00152320" w:rsidP="00152320">
      <w:pPr>
        <w:numPr>
          <w:ilvl w:val="0"/>
          <w:numId w:val="37"/>
        </w:numPr>
      </w:pPr>
      <w:r w:rsidRPr="00C9527B">
        <w:rPr>
          <w:b/>
          <w:bCs/>
        </w:rPr>
        <w:t>Criação e Implementação do Gêmeo Digital</w:t>
      </w:r>
      <w:r w:rsidRPr="00C9527B">
        <w:t>:</w:t>
      </w:r>
    </w:p>
    <w:p w14:paraId="7D7ECFB6" w14:textId="77777777" w:rsidR="00152320" w:rsidRPr="00C9527B" w:rsidRDefault="00152320" w:rsidP="00152320">
      <w:pPr>
        <w:numPr>
          <w:ilvl w:val="1"/>
          <w:numId w:val="37"/>
        </w:numPr>
      </w:pPr>
      <w:r w:rsidRPr="00C9527B">
        <w:t>O gêmeo digital é uma réplica virtual detalhada da planta ou de seus sistemas principais, incluindo caldeiras, turbinas, circuitos de vapor e sistemas de combustão.</w:t>
      </w:r>
    </w:p>
    <w:p w14:paraId="04F3719B" w14:textId="77777777" w:rsidR="00152320" w:rsidRPr="00C9527B" w:rsidRDefault="00152320" w:rsidP="00152320">
      <w:pPr>
        <w:numPr>
          <w:ilvl w:val="1"/>
          <w:numId w:val="37"/>
        </w:numPr>
      </w:pPr>
      <w:r w:rsidRPr="00C9527B">
        <w:rPr>
          <w:b/>
          <w:bCs/>
        </w:rPr>
        <w:t>Modelagem Física e Computacional</w:t>
      </w:r>
      <w:r w:rsidRPr="00C9527B">
        <w:t>: A modelagem do gêmeo digital incorpora as características físicas dos sistemas, juntamente com dados operacionais históricos e em tempo real, para replicar o comportamento da planta sob diferentes condições.</w:t>
      </w:r>
    </w:p>
    <w:p w14:paraId="0A59FDC9" w14:textId="77777777" w:rsidR="00152320" w:rsidRPr="00C9527B" w:rsidRDefault="00152320" w:rsidP="00152320">
      <w:pPr>
        <w:numPr>
          <w:ilvl w:val="0"/>
          <w:numId w:val="37"/>
        </w:numPr>
      </w:pPr>
      <w:r w:rsidRPr="00C9527B">
        <w:rPr>
          <w:b/>
          <w:bCs/>
        </w:rPr>
        <w:t>Simulação de Cenários de Falhas e Manutenção</w:t>
      </w:r>
      <w:r w:rsidRPr="00C9527B">
        <w:t>:</w:t>
      </w:r>
    </w:p>
    <w:p w14:paraId="3969BD85" w14:textId="77777777" w:rsidR="00152320" w:rsidRPr="00C9527B" w:rsidRDefault="00152320" w:rsidP="00152320">
      <w:pPr>
        <w:numPr>
          <w:ilvl w:val="1"/>
          <w:numId w:val="37"/>
        </w:numPr>
      </w:pPr>
      <w:r w:rsidRPr="00C9527B">
        <w:rPr>
          <w:b/>
          <w:bCs/>
        </w:rPr>
        <w:t>Teste Virtual de Estratégias de Manutenção</w:t>
      </w:r>
      <w:r w:rsidRPr="00C9527B">
        <w:t>: O gêmeo digital permite simular intervenções de manutenção, analisando o impacto na eficiência e na vida útil dos equipamentos antes de implementá-las na planta real.</w:t>
      </w:r>
    </w:p>
    <w:p w14:paraId="28986552" w14:textId="77777777" w:rsidR="00152320" w:rsidRPr="00C9527B" w:rsidRDefault="00152320" w:rsidP="00152320">
      <w:pPr>
        <w:numPr>
          <w:ilvl w:val="1"/>
          <w:numId w:val="37"/>
        </w:numPr>
      </w:pPr>
      <w:r w:rsidRPr="00C9527B">
        <w:rPr>
          <w:b/>
          <w:bCs/>
        </w:rPr>
        <w:t>Previsão de Respostas do Sistema a Variáveis de Combustão</w:t>
      </w:r>
      <w:r w:rsidRPr="00C9527B">
        <w:t>: Simulações de diferentes combustíveis, temperaturas e taxas de fluxo ajudam a prever como a planta responderá a mudanças operacionais, permitindo ajustes para evitar falhas.</w:t>
      </w:r>
    </w:p>
    <w:p w14:paraId="7973B1A2" w14:textId="77777777" w:rsidR="00152320" w:rsidRPr="00C9527B" w:rsidRDefault="00152320" w:rsidP="00152320">
      <w:pPr>
        <w:numPr>
          <w:ilvl w:val="0"/>
          <w:numId w:val="37"/>
        </w:numPr>
      </w:pPr>
      <w:r w:rsidRPr="00C9527B">
        <w:rPr>
          <w:b/>
          <w:bCs/>
        </w:rPr>
        <w:t>Integração com Algoritmos de IA para Ajustes Automáticos</w:t>
      </w:r>
      <w:r w:rsidRPr="00C9527B">
        <w:t>:</w:t>
      </w:r>
    </w:p>
    <w:p w14:paraId="6672928E" w14:textId="77777777" w:rsidR="00152320" w:rsidRPr="00C9527B" w:rsidRDefault="00152320" w:rsidP="00152320">
      <w:pPr>
        <w:numPr>
          <w:ilvl w:val="1"/>
          <w:numId w:val="37"/>
        </w:numPr>
      </w:pPr>
      <w:r w:rsidRPr="00C9527B">
        <w:rPr>
          <w:b/>
          <w:bCs/>
        </w:rPr>
        <w:t>Ajustes Dinâmicos em Tempo Real</w:t>
      </w:r>
      <w:r w:rsidRPr="00C9527B">
        <w:t>: O gêmeo digital, conectado a algoritmos de IA, ajusta automaticamente variáveis de operação para manter a eficiência ideal e prevenir falhas iminentes.</w:t>
      </w:r>
    </w:p>
    <w:p w14:paraId="546D316B" w14:textId="77777777" w:rsidR="00152320" w:rsidRPr="00C9527B" w:rsidRDefault="00152320" w:rsidP="00152320">
      <w:pPr>
        <w:numPr>
          <w:ilvl w:val="1"/>
          <w:numId w:val="37"/>
        </w:numPr>
      </w:pPr>
      <w:r w:rsidRPr="00C9527B">
        <w:rPr>
          <w:b/>
          <w:bCs/>
        </w:rPr>
        <w:lastRenderedPageBreak/>
        <w:t>Automação de Decisões Operacionais</w:t>
      </w:r>
      <w:r w:rsidRPr="00C9527B">
        <w:t>: Com base nas simulações e dados em tempo real, o sistema automatizado pode decidir sobre a melhor ação a tomar, como ajustar a taxa de combustão, alterar o fluxo de ar ou iniciar uma sequência de limpeza.</w:t>
      </w:r>
    </w:p>
    <w:p w14:paraId="7C0DBBEC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Implementação de Sistemas de Alertas e Tomada de Decisão Automatizada</w:t>
      </w:r>
    </w:p>
    <w:p w14:paraId="35EF35B6" w14:textId="77777777" w:rsidR="00152320" w:rsidRPr="00C9527B" w:rsidRDefault="00152320" w:rsidP="00152320">
      <w:pPr>
        <w:numPr>
          <w:ilvl w:val="0"/>
          <w:numId w:val="38"/>
        </w:numPr>
      </w:pPr>
      <w:r w:rsidRPr="00C9527B">
        <w:rPr>
          <w:b/>
          <w:bCs/>
        </w:rPr>
        <w:t>Sistema de Alertas Inteligentes</w:t>
      </w:r>
      <w:r w:rsidRPr="00C9527B">
        <w:t>:</w:t>
      </w:r>
    </w:p>
    <w:p w14:paraId="34EC4D07" w14:textId="77777777" w:rsidR="00152320" w:rsidRPr="00C9527B" w:rsidRDefault="00152320" w:rsidP="00152320">
      <w:pPr>
        <w:numPr>
          <w:ilvl w:val="1"/>
          <w:numId w:val="38"/>
        </w:numPr>
      </w:pPr>
      <w:r w:rsidRPr="00C9527B">
        <w:rPr>
          <w:b/>
          <w:bCs/>
        </w:rPr>
        <w:t>Alertas em Tempo Real</w:t>
      </w:r>
      <w:r w:rsidRPr="00C9527B">
        <w:t>: Quando os algoritmos de IA detectam condições de alto risco, o sistema gera alertas automáticos para a equipe de manutenção, permitindo intervenção antes que ocorra uma falha.</w:t>
      </w:r>
    </w:p>
    <w:p w14:paraId="6853CB13" w14:textId="77777777" w:rsidR="00152320" w:rsidRPr="00C9527B" w:rsidRDefault="00152320" w:rsidP="00152320">
      <w:pPr>
        <w:numPr>
          <w:ilvl w:val="1"/>
          <w:numId w:val="38"/>
        </w:numPr>
      </w:pPr>
      <w:r w:rsidRPr="00C9527B">
        <w:rPr>
          <w:b/>
          <w:bCs/>
        </w:rPr>
        <w:t>Alertas Prioritários e Escalonamento</w:t>
      </w:r>
      <w:r w:rsidRPr="00C9527B">
        <w:t>: Com base na criticidade do evento, os alertas são escalados para diferentes níveis de supervisão, garantindo que os problemas mais graves sejam tratados rapidamente.</w:t>
      </w:r>
    </w:p>
    <w:p w14:paraId="71A28751" w14:textId="77777777" w:rsidR="00152320" w:rsidRPr="00C9527B" w:rsidRDefault="00152320" w:rsidP="00152320">
      <w:pPr>
        <w:numPr>
          <w:ilvl w:val="0"/>
          <w:numId w:val="38"/>
        </w:numPr>
      </w:pPr>
      <w:r w:rsidRPr="00C9527B">
        <w:rPr>
          <w:b/>
          <w:bCs/>
        </w:rPr>
        <w:t>Tomada de Decisão Baseada em IA</w:t>
      </w:r>
      <w:r w:rsidRPr="00C9527B">
        <w:t>:</w:t>
      </w:r>
    </w:p>
    <w:p w14:paraId="032E3274" w14:textId="77777777" w:rsidR="00152320" w:rsidRPr="00C9527B" w:rsidRDefault="00152320" w:rsidP="00152320">
      <w:pPr>
        <w:numPr>
          <w:ilvl w:val="1"/>
          <w:numId w:val="38"/>
        </w:numPr>
      </w:pPr>
      <w:r w:rsidRPr="00C9527B">
        <w:rPr>
          <w:b/>
          <w:bCs/>
        </w:rPr>
        <w:t>Algoritmos de Otimização e Recomendação</w:t>
      </w:r>
      <w:r w:rsidRPr="00C9527B">
        <w:t>: Sistemas de recomendação baseados em IA oferecem sugestões de ações corretivas, priorizando intervenções com base no impacto potencial e nos recursos disponíveis.</w:t>
      </w:r>
    </w:p>
    <w:p w14:paraId="1E5241B7" w14:textId="77777777" w:rsidR="00152320" w:rsidRPr="00C9527B" w:rsidRDefault="00152320" w:rsidP="00152320">
      <w:pPr>
        <w:numPr>
          <w:ilvl w:val="1"/>
          <w:numId w:val="38"/>
        </w:numPr>
      </w:pPr>
      <w:r w:rsidRPr="00C9527B">
        <w:rPr>
          <w:b/>
          <w:bCs/>
        </w:rPr>
        <w:t>Automação Parcial e Total de Respostas</w:t>
      </w:r>
      <w:r w:rsidRPr="00C9527B">
        <w:t>: Em casos de falhas menores, o sistema pode tomar ações corretivas de forma autônoma. Em situações mais complexas, ele recomenda ações para os operadores.</w:t>
      </w:r>
    </w:p>
    <w:p w14:paraId="54AFDE73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Aplicações Práticas e Exemplos de Sucesso na Manutenção Preditiva</w:t>
      </w:r>
    </w:p>
    <w:p w14:paraId="79F5D1DE" w14:textId="77777777" w:rsidR="00152320" w:rsidRPr="00C9527B" w:rsidRDefault="00152320" w:rsidP="00152320">
      <w:pPr>
        <w:numPr>
          <w:ilvl w:val="0"/>
          <w:numId w:val="39"/>
        </w:numPr>
      </w:pPr>
      <w:r w:rsidRPr="00C9527B">
        <w:rPr>
          <w:b/>
          <w:bCs/>
        </w:rPr>
        <w:t>Usinas Termelétricas e Plantas de Processamento de Energia</w:t>
      </w:r>
      <w:r w:rsidRPr="00C9527B">
        <w:t>:</w:t>
      </w:r>
    </w:p>
    <w:p w14:paraId="668127A9" w14:textId="77777777" w:rsidR="00152320" w:rsidRPr="00C9527B" w:rsidRDefault="00152320" w:rsidP="00152320">
      <w:pPr>
        <w:numPr>
          <w:ilvl w:val="1"/>
          <w:numId w:val="39"/>
        </w:numPr>
      </w:pPr>
      <w:r w:rsidRPr="00C9527B">
        <w:t>Aplicações de manutenção preditiva em usinas a carvão e biomassa resultaram em menor tempo de inatividade e aumento da eficiência. Sensores IoT e modelos de IA ajudaram a identificar falhas em caldeiras e turbinas antes que elas ocorressem.</w:t>
      </w:r>
    </w:p>
    <w:p w14:paraId="03DB5B89" w14:textId="77777777" w:rsidR="00152320" w:rsidRPr="00C9527B" w:rsidRDefault="00152320" w:rsidP="00152320">
      <w:pPr>
        <w:numPr>
          <w:ilvl w:val="1"/>
          <w:numId w:val="39"/>
        </w:numPr>
      </w:pPr>
      <w:r w:rsidRPr="00C9527B">
        <w:t>Um exemplo é a detecção precoce de degradação em tubos de caldeiras, onde os modelos preditivos reduziram a necessidade de inspeções manuais e intervenções de emergência.</w:t>
      </w:r>
    </w:p>
    <w:p w14:paraId="115341C8" w14:textId="77777777" w:rsidR="00152320" w:rsidRPr="00C9527B" w:rsidRDefault="00152320" w:rsidP="00152320">
      <w:pPr>
        <w:numPr>
          <w:ilvl w:val="0"/>
          <w:numId w:val="39"/>
        </w:numPr>
      </w:pPr>
      <w:r w:rsidRPr="00C9527B">
        <w:rPr>
          <w:b/>
          <w:bCs/>
        </w:rPr>
        <w:t>Indústrias de Processamento de Petróleo e Químicos</w:t>
      </w:r>
      <w:r w:rsidRPr="00C9527B">
        <w:t>:</w:t>
      </w:r>
    </w:p>
    <w:p w14:paraId="420F532C" w14:textId="77777777" w:rsidR="00152320" w:rsidRPr="00C9527B" w:rsidRDefault="00152320" w:rsidP="00152320">
      <w:pPr>
        <w:numPr>
          <w:ilvl w:val="1"/>
          <w:numId w:val="39"/>
        </w:numPr>
      </w:pPr>
      <w:r w:rsidRPr="00C9527B">
        <w:t>A manutenção preditiva em sistemas de bombeamento, trocadores de calor e fornos ajudou a detectar falhas antes que causassem shutdowns dispendiosos. As plantas conseguiram prolongar os ciclos de manutenção e reduzir o desgaste prematuro dos componentes.</w:t>
      </w:r>
    </w:p>
    <w:p w14:paraId="60F69DB1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Desafios e Oportunidades Futuras na Integração de IA e Manutenção Preditiva</w:t>
      </w:r>
    </w:p>
    <w:p w14:paraId="700C7FEA" w14:textId="77777777" w:rsidR="00152320" w:rsidRPr="00C9527B" w:rsidRDefault="00152320" w:rsidP="00152320">
      <w:pPr>
        <w:numPr>
          <w:ilvl w:val="0"/>
          <w:numId w:val="40"/>
        </w:numPr>
      </w:pPr>
      <w:r w:rsidRPr="00C9527B">
        <w:rPr>
          <w:b/>
          <w:bCs/>
        </w:rPr>
        <w:t>Desafios na Implementação e Integração de IA</w:t>
      </w:r>
      <w:r w:rsidRPr="00C9527B">
        <w:t>:</w:t>
      </w:r>
    </w:p>
    <w:p w14:paraId="2A943470" w14:textId="77777777" w:rsidR="00152320" w:rsidRPr="00C9527B" w:rsidRDefault="00152320" w:rsidP="00152320">
      <w:pPr>
        <w:numPr>
          <w:ilvl w:val="1"/>
          <w:numId w:val="40"/>
        </w:numPr>
      </w:pPr>
      <w:r w:rsidRPr="00C9527B">
        <w:rPr>
          <w:b/>
          <w:bCs/>
        </w:rPr>
        <w:lastRenderedPageBreak/>
        <w:t>Coleta de Dados de Alta Qualidade</w:t>
      </w:r>
      <w:r w:rsidRPr="00C9527B">
        <w:t>: A eficácia dos modelos de IA depende da qualidade dos dados coletados. Dados incompletos ou imprecisos podem reduzir a precisão das previsões.</w:t>
      </w:r>
    </w:p>
    <w:p w14:paraId="12AC6D0E" w14:textId="77777777" w:rsidR="00152320" w:rsidRPr="00C9527B" w:rsidRDefault="00152320" w:rsidP="00152320">
      <w:pPr>
        <w:numPr>
          <w:ilvl w:val="1"/>
          <w:numId w:val="40"/>
        </w:numPr>
      </w:pPr>
      <w:r w:rsidRPr="00C9527B">
        <w:rPr>
          <w:b/>
          <w:bCs/>
        </w:rPr>
        <w:t>Capacitação de Equipes</w:t>
      </w:r>
      <w:r w:rsidRPr="00C9527B">
        <w:t>: A adoção de IA requer treinamento para a equipe de operação e manutenção, para que eles entendam como interpretar e agir com base nas previsões do sistema.</w:t>
      </w:r>
    </w:p>
    <w:p w14:paraId="7BE066AF" w14:textId="77777777" w:rsidR="00152320" w:rsidRPr="00C9527B" w:rsidRDefault="00152320" w:rsidP="00152320">
      <w:pPr>
        <w:numPr>
          <w:ilvl w:val="1"/>
          <w:numId w:val="40"/>
        </w:numPr>
      </w:pPr>
      <w:r w:rsidRPr="00C9527B">
        <w:rPr>
          <w:b/>
          <w:bCs/>
        </w:rPr>
        <w:t>Integração de Sistemas e Complexidade</w:t>
      </w:r>
      <w:r w:rsidRPr="00C9527B">
        <w:t>: A integração de IA com sistemas SCADA e dispositivos IoT pode ser complexa, exigindo interoperabilidade e gerenciamento de dados em grande escala.</w:t>
      </w:r>
    </w:p>
    <w:p w14:paraId="6AD0350B" w14:textId="77777777" w:rsidR="00152320" w:rsidRPr="00C9527B" w:rsidRDefault="00152320" w:rsidP="00152320">
      <w:pPr>
        <w:numPr>
          <w:ilvl w:val="0"/>
          <w:numId w:val="40"/>
        </w:numPr>
      </w:pPr>
      <w:r w:rsidRPr="00C9527B">
        <w:rPr>
          <w:b/>
          <w:bCs/>
        </w:rPr>
        <w:t>Oportunidades com IA e Big Data</w:t>
      </w:r>
      <w:r w:rsidRPr="00C9527B">
        <w:t>:</w:t>
      </w:r>
    </w:p>
    <w:p w14:paraId="508FCF5F" w14:textId="77777777" w:rsidR="00152320" w:rsidRPr="00C9527B" w:rsidRDefault="00152320" w:rsidP="00152320">
      <w:pPr>
        <w:numPr>
          <w:ilvl w:val="1"/>
          <w:numId w:val="40"/>
        </w:numPr>
      </w:pPr>
      <w:r w:rsidRPr="00C9527B">
        <w:rPr>
          <w:b/>
          <w:bCs/>
        </w:rPr>
        <w:t>Avanços em Algoritmos de IA e Processamento</w:t>
      </w:r>
      <w:r w:rsidRPr="00C9527B">
        <w:t>: O desenvolvimento de novos algoritmos de aprendizado de máquina e redes neurais cada vez mais poderosas permite uma previsão mais precisa e uma análise mais detalhada.</w:t>
      </w:r>
    </w:p>
    <w:p w14:paraId="38134A67" w14:textId="77777777" w:rsidR="00152320" w:rsidRPr="00C9527B" w:rsidRDefault="00152320" w:rsidP="00152320">
      <w:pPr>
        <w:numPr>
          <w:ilvl w:val="1"/>
          <w:numId w:val="40"/>
        </w:numPr>
      </w:pPr>
      <w:r w:rsidRPr="00C9527B">
        <w:rPr>
          <w:b/>
          <w:bCs/>
        </w:rPr>
        <w:t>Expansão da Automação Operacional</w:t>
      </w:r>
      <w:r w:rsidRPr="00C9527B">
        <w:t>: Com o uso de IA, sistemas de gêmeo digital e IoT, o nível de automação nas plantas pode aumentar, permitindo ajustes em tempo real e operação autônoma em setores chave.</w:t>
      </w:r>
    </w:p>
    <w:p w14:paraId="571A118E" w14:textId="77777777" w:rsidR="00152320" w:rsidRPr="00C9527B" w:rsidRDefault="00152320" w:rsidP="00152320">
      <w:pPr>
        <w:pStyle w:val="PargrafodaLista"/>
        <w:numPr>
          <w:ilvl w:val="1"/>
          <w:numId w:val="52"/>
        </w:numPr>
        <w:rPr>
          <w:b/>
          <w:bCs/>
        </w:rPr>
      </w:pPr>
      <w:r w:rsidRPr="00C9527B">
        <w:rPr>
          <w:b/>
          <w:bCs/>
        </w:rPr>
        <w:t>Contribuições para Sustentabilidade e Conformidade Ambiental</w:t>
      </w:r>
    </w:p>
    <w:p w14:paraId="1E206102" w14:textId="77777777" w:rsidR="00152320" w:rsidRPr="00C9527B" w:rsidRDefault="00152320" w:rsidP="00152320">
      <w:pPr>
        <w:numPr>
          <w:ilvl w:val="0"/>
          <w:numId w:val="41"/>
        </w:numPr>
        <w:tabs>
          <w:tab w:val="clear" w:pos="720"/>
          <w:tab w:val="num" w:pos="1068"/>
        </w:tabs>
        <w:ind w:left="1068"/>
      </w:pPr>
      <w:r w:rsidRPr="00C9527B">
        <w:rPr>
          <w:b/>
          <w:bCs/>
        </w:rPr>
        <w:t>Redução de Emissões e Impacto Ambiental</w:t>
      </w:r>
      <w:r w:rsidRPr="00C9527B">
        <w:t>:</w:t>
      </w:r>
    </w:p>
    <w:p w14:paraId="5B365D32" w14:textId="77777777" w:rsidR="00152320" w:rsidRPr="00C9527B" w:rsidRDefault="00152320" w:rsidP="00152320">
      <w:pPr>
        <w:numPr>
          <w:ilvl w:val="1"/>
          <w:numId w:val="41"/>
        </w:numPr>
        <w:tabs>
          <w:tab w:val="clear" w:pos="1440"/>
          <w:tab w:val="num" w:pos="1788"/>
        </w:tabs>
        <w:ind w:left="1788"/>
      </w:pPr>
      <w:r w:rsidRPr="00C9527B">
        <w:t xml:space="preserve">A manutenção preditiva permite operar a planta em condições de maior eficiência, o que reduz o consumo de combustível e as emissões de gases de efeito estufa, como CO₂, e poluentes como </w:t>
      </w:r>
      <w:proofErr w:type="spellStart"/>
      <w:r w:rsidRPr="00C9527B">
        <w:t>NOx</w:t>
      </w:r>
      <w:proofErr w:type="spellEnd"/>
      <w:r w:rsidRPr="00C9527B">
        <w:t xml:space="preserve"> e SO₂.</w:t>
      </w:r>
    </w:p>
    <w:p w14:paraId="4FA22E57" w14:textId="77777777" w:rsidR="00152320" w:rsidRPr="00C9527B" w:rsidRDefault="00152320" w:rsidP="00152320">
      <w:pPr>
        <w:numPr>
          <w:ilvl w:val="1"/>
          <w:numId w:val="41"/>
        </w:numPr>
        <w:tabs>
          <w:tab w:val="clear" w:pos="1440"/>
          <w:tab w:val="num" w:pos="1788"/>
        </w:tabs>
        <w:ind w:left="1788"/>
      </w:pPr>
      <w:r w:rsidRPr="00C9527B">
        <w:t>A detecção e correção precoce de anomalias operacionais evita a emissão de poluentes e ajuda as plantas a permanecerem dentro dos limites regulamentares.</w:t>
      </w:r>
    </w:p>
    <w:p w14:paraId="1BD89E05" w14:textId="77777777" w:rsidR="00152320" w:rsidRPr="00C9527B" w:rsidRDefault="00152320" w:rsidP="00152320">
      <w:pPr>
        <w:numPr>
          <w:ilvl w:val="0"/>
          <w:numId w:val="41"/>
        </w:numPr>
        <w:tabs>
          <w:tab w:val="clear" w:pos="720"/>
          <w:tab w:val="num" w:pos="1068"/>
        </w:tabs>
        <w:ind w:left="1068"/>
      </w:pPr>
      <w:r w:rsidRPr="00C9527B">
        <w:rPr>
          <w:b/>
          <w:bCs/>
        </w:rPr>
        <w:t>Alinhamento com Normas e Regulamentos</w:t>
      </w:r>
      <w:r w:rsidRPr="00C9527B">
        <w:t>:</w:t>
      </w:r>
    </w:p>
    <w:p w14:paraId="6032D432" w14:textId="77777777" w:rsidR="00152320" w:rsidRPr="00C9527B" w:rsidRDefault="00152320" w:rsidP="00152320">
      <w:pPr>
        <w:numPr>
          <w:ilvl w:val="1"/>
          <w:numId w:val="41"/>
        </w:numPr>
        <w:tabs>
          <w:tab w:val="clear" w:pos="1440"/>
          <w:tab w:val="num" w:pos="1788"/>
        </w:tabs>
        <w:ind w:left="1788"/>
      </w:pPr>
      <w:r w:rsidRPr="00C9527B">
        <w:t>Com a capacidade de monitorar e ajustar operações continuamente, as plantas que utilizam manutenção preditiva e IA garantem conformidade com regulamentações de segurança e ambientais, evitando multas e melhorando a reputação no mercado.</w:t>
      </w:r>
    </w:p>
    <w:p w14:paraId="19036CB7" w14:textId="77777777" w:rsidR="00152320" w:rsidRPr="00C9527B" w:rsidRDefault="00152320" w:rsidP="00152320">
      <w:pPr>
        <w:ind w:left="708"/>
      </w:pPr>
      <w:r w:rsidRPr="00C9527B">
        <w:t xml:space="preserve">A </w:t>
      </w:r>
      <w:r w:rsidRPr="00C9527B">
        <w:rPr>
          <w:b/>
          <w:bCs/>
        </w:rPr>
        <w:t>Integração e Manutenção Preditiva com Inteligência Artificial (IA)</w:t>
      </w:r>
      <w:r w:rsidRPr="00C9527B">
        <w:t xml:space="preserve"> traz uma nova era para a operação e manutenção de plantas industriais, com benefícios em eficiência, segurança e sustentabilidade. Utilizando IA para monitoramento, análise e previsão de falhas, o sistema oferece uma abordagem proativa que reduz custos, evita paradas inesperadas e prolonga a vida útil dos equipamentos. Com o suporte de um gêmeo digital e tecnologias de IoT, o sistema de manutenção preditiva não só aprimora o desempenho operacional, mas também contribui para uma operação mais sustentável e responsável.</w:t>
      </w:r>
    </w:p>
    <w:p w14:paraId="336E6732" w14:textId="77777777" w:rsidR="00152320" w:rsidRPr="00C9527B" w:rsidRDefault="00152320" w:rsidP="00152320"/>
    <w:p w14:paraId="2D79C447" w14:textId="77777777" w:rsidR="00152320" w:rsidRDefault="00152320" w:rsidP="00152320">
      <w:pPr>
        <w:pStyle w:val="Ttulo1"/>
        <w:numPr>
          <w:ilvl w:val="0"/>
          <w:numId w:val="51"/>
        </w:numPr>
      </w:pPr>
      <w:bookmarkStart w:id="15" w:name="_Toc181716286"/>
      <w:r>
        <w:lastRenderedPageBreak/>
        <w:t>IMPORTÂNCIA</w:t>
      </w:r>
      <w:bookmarkEnd w:id="15"/>
    </w:p>
    <w:p w14:paraId="57CB2611" w14:textId="1852445C" w:rsidR="00152320" w:rsidRDefault="00152320" w:rsidP="00152320">
      <w:r>
        <w:t xml:space="preserve">A avaliação da importância de cada Classe nos três sistemas a serem desenvolvidos. O desenho conceitual encontra-se no </w:t>
      </w:r>
      <w:r w:rsidRPr="00152320">
        <w:rPr>
          <w:b/>
          <w:bCs/>
        </w:rPr>
        <w:t>Anexo 1</w:t>
      </w:r>
    </w:p>
    <w:p w14:paraId="754C1ED7" w14:textId="77777777" w:rsidR="00152320" w:rsidRPr="009C702F" w:rsidRDefault="00152320" w:rsidP="00152320"/>
    <w:p w14:paraId="278036CA" w14:textId="77777777" w:rsidR="00152320" w:rsidRPr="00C9527B" w:rsidRDefault="00152320" w:rsidP="00152320">
      <w:pPr>
        <w:pStyle w:val="Ttulo2"/>
      </w:pPr>
      <w:bookmarkStart w:id="16" w:name="_Toc181716287"/>
      <w:r w:rsidRPr="00C9527B">
        <w:t>1. Sistema de Aprendizado Profundo Contínuo</w:t>
      </w:r>
      <w:bookmarkEnd w:id="16"/>
    </w:p>
    <w:p w14:paraId="7CC2AA56" w14:textId="77777777" w:rsidR="00152320" w:rsidRPr="00C9527B" w:rsidRDefault="00152320" w:rsidP="00152320">
      <w:pPr>
        <w:ind w:left="708"/>
      </w:pPr>
      <w:r w:rsidRPr="00C9527B">
        <w:t>Este sistema tem como objetivo processar grandes volumes de dados históricos e em tempo real para identificar padrões complexos, treinar modelos de machine learning e fornecer insights profundos sobre o comportamento da caldeira e os fatores que impactam o desgaste dos componentes.</w:t>
      </w:r>
    </w:p>
    <w:p w14:paraId="530DA5F8" w14:textId="77777777" w:rsidR="00152320" w:rsidRPr="00C9527B" w:rsidRDefault="00152320" w:rsidP="00152320">
      <w:r w:rsidRPr="00C9527B">
        <w:rPr>
          <w:b/>
          <w:bCs/>
        </w:rPr>
        <w:t>Classes Alocadas</w:t>
      </w:r>
      <w:r w:rsidRPr="00C9527B">
        <w:t>:</w:t>
      </w:r>
    </w:p>
    <w:p w14:paraId="4DA4F754" w14:textId="77777777" w:rsidR="00152320" w:rsidRPr="00C9527B" w:rsidRDefault="00152320" w:rsidP="00152320">
      <w:pPr>
        <w:numPr>
          <w:ilvl w:val="0"/>
          <w:numId w:val="42"/>
        </w:numPr>
      </w:pPr>
      <w:r w:rsidRPr="00C9527B">
        <w:rPr>
          <w:b/>
          <w:bCs/>
        </w:rPr>
        <w:t>Classe 3: Detecção e Análise de Eventos Adversos</w:t>
      </w:r>
    </w:p>
    <w:p w14:paraId="4CB1425B" w14:textId="77777777" w:rsidR="00152320" w:rsidRPr="00C9527B" w:rsidRDefault="00152320" w:rsidP="00152320">
      <w:pPr>
        <w:numPr>
          <w:ilvl w:val="1"/>
          <w:numId w:val="42"/>
        </w:numPr>
      </w:pPr>
      <w:r w:rsidRPr="00C9527B">
        <w:rPr>
          <w:b/>
          <w:bCs/>
        </w:rPr>
        <w:t>Razão</w:t>
      </w:r>
      <w:r w:rsidRPr="00C9527B">
        <w:t>: A detecção e análise de eventos adversos é fundamental para identificar condições operacionais que podem causar falhas ou desgastes acelerados no revestimento da fornalha e nos tubos. A análise contínua de eventos históricos e em tempo real ajuda a antecipar problemas e ajustar parâmetros de operação. O sistema de aprendizado profundo pode identificar padrões complexos, como eventos críticos que ocorrem em certas combinações de variáveis, e prever a probabilidade de eventos adversos com maior precisão.</w:t>
      </w:r>
    </w:p>
    <w:p w14:paraId="474B8C07" w14:textId="77777777" w:rsidR="00152320" w:rsidRPr="00C9527B" w:rsidRDefault="00152320" w:rsidP="00152320">
      <w:pPr>
        <w:numPr>
          <w:ilvl w:val="1"/>
          <w:numId w:val="42"/>
        </w:numPr>
      </w:pPr>
      <w:r w:rsidRPr="00C9527B">
        <w:rPr>
          <w:b/>
          <w:bCs/>
        </w:rPr>
        <w:t>Importância</w:t>
      </w:r>
      <w:r w:rsidRPr="00C9527B">
        <w:t>: Alta. O aprendizado profundo permitirá que o sistema identifique e correlacione múltiplos fatores que contribuem para eventos adversos, algo que seria difícil com abordagens tradicionais de modelagem.</w:t>
      </w:r>
    </w:p>
    <w:p w14:paraId="3847C2C2" w14:textId="77777777" w:rsidR="00152320" w:rsidRPr="00C9527B" w:rsidRDefault="00152320" w:rsidP="00152320">
      <w:pPr>
        <w:numPr>
          <w:ilvl w:val="0"/>
          <w:numId w:val="42"/>
        </w:numPr>
      </w:pPr>
      <w:r w:rsidRPr="00C9527B">
        <w:rPr>
          <w:b/>
          <w:bCs/>
        </w:rPr>
        <w:t>Classe 6: Integração e Manutenção Preditiva com IA</w:t>
      </w:r>
    </w:p>
    <w:p w14:paraId="34075AA1" w14:textId="77777777" w:rsidR="00152320" w:rsidRPr="00C9527B" w:rsidRDefault="00152320" w:rsidP="00152320">
      <w:pPr>
        <w:numPr>
          <w:ilvl w:val="1"/>
          <w:numId w:val="42"/>
        </w:numPr>
      </w:pPr>
      <w:r w:rsidRPr="00C9527B">
        <w:rPr>
          <w:b/>
          <w:bCs/>
        </w:rPr>
        <w:t>Razão</w:t>
      </w:r>
      <w:r w:rsidRPr="00C9527B">
        <w:t>: A manutenção preditiva baseada em IA é essencial para prolongar a vida útil dos componentes e evitar falhas. Através do aprendizado contínuo, o sistema pode ajustar os modelos preditivos com base em novos dados, adaptando-se a mudanças nas condições operacionais e na degradação dos materiais ao longo do tempo.</w:t>
      </w:r>
    </w:p>
    <w:p w14:paraId="192C9746" w14:textId="77777777" w:rsidR="00152320" w:rsidRPr="00C9527B" w:rsidRDefault="00152320" w:rsidP="00152320">
      <w:pPr>
        <w:numPr>
          <w:ilvl w:val="1"/>
          <w:numId w:val="42"/>
        </w:numPr>
      </w:pPr>
      <w:r w:rsidRPr="00C9527B">
        <w:rPr>
          <w:b/>
          <w:bCs/>
        </w:rPr>
        <w:t>Importância</w:t>
      </w:r>
      <w:r w:rsidRPr="00C9527B">
        <w:t>: Alta. Este sistema será capaz de prever a necessidade de manutenção e ajustar as intervenções antes que ocorram falhas, melhorando a disponibilidade e eficiência da planta.</w:t>
      </w:r>
    </w:p>
    <w:p w14:paraId="5EB42887" w14:textId="77777777" w:rsidR="00152320" w:rsidRPr="00C9527B" w:rsidRDefault="00152320" w:rsidP="00152320">
      <w:pPr>
        <w:numPr>
          <w:ilvl w:val="0"/>
          <w:numId w:val="42"/>
        </w:numPr>
      </w:pPr>
      <w:r w:rsidRPr="00C9527B">
        <w:rPr>
          <w:b/>
          <w:bCs/>
        </w:rPr>
        <w:t>Classe 1: Controle e Otimização da Combustão</w:t>
      </w:r>
    </w:p>
    <w:p w14:paraId="4083A38D" w14:textId="77777777" w:rsidR="00152320" w:rsidRPr="00C9527B" w:rsidRDefault="00152320" w:rsidP="00152320">
      <w:pPr>
        <w:numPr>
          <w:ilvl w:val="1"/>
          <w:numId w:val="42"/>
        </w:numPr>
      </w:pPr>
      <w:r w:rsidRPr="00C9527B">
        <w:rPr>
          <w:b/>
          <w:bCs/>
        </w:rPr>
        <w:t>Razão</w:t>
      </w:r>
      <w:r w:rsidRPr="00C9527B">
        <w:t>: Embora o foco não seja otimizar a eficiência da combustão em si, os parâmetros de combustão impactam diretamente o desgaste do revestimento da fornalha e dos tubos. O sistema de aprendizado profundo pode analisar como variações na combustão afetam o desgaste ao longo do tempo, fornecendo recomendações de ajustes que equilibram eficiência e longevidade dos componentes.</w:t>
      </w:r>
    </w:p>
    <w:p w14:paraId="15263044" w14:textId="77777777" w:rsidR="00152320" w:rsidRPr="00C9527B" w:rsidRDefault="00152320" w:rsidP="00152320">
      <w:pPr>
        <w:numPr>
          <w:ilvl w:val="1"/>
          <w:numId w:val="42"/>
        </w:numPr>
      </w:pPr>
      <w:r w:rsidRPr="00C9527B">
        <w:rPr>
          <w:b/>
          <w:bCs/>
        </w:rPr>
        <w:lastRenderedPageBreak/>
        <w:t>Importância</w:t>
      </w:r>
      <w:r w:rsidRPr="00C9527B">
        <w:t>: Moderada. Embora seja relevante, esta classe é mais importante para entender os impactos operacionais e as condições de combustão ideais para reduzir o desgaste.</w:t>
      </w:r>
    </w:p>
    <w:p w14:paraId="75166496" w14:textId="77777777" w:rsidR="00152320" w:rsidRPr="00C9527B" w:rsidRDefault="00152320" w:rsidP="00152320">
      <w:pPr>
        <w:pStyle w:val="Ttulo2"/>
      </w:pPr>
      <w:bookmarkStart w:id="17" w:name="_Toc181716288"/>
      <w:r w:rsidRPr="00C9527B">
        <w:t>2. Sistema de Visão Inteligente em Tempo Real</w:t>
      </w:r>
      <w:bookmarkEnd w:id="17"/>
    </w:p>
    <w:p w14:paraId="771DBE0F" w14:textId="77777777" w:rsidR="00152320" w:rsidRPr="00C9527B" w:rsidRDefault="00152320" w:rsidP="00152320">
      <w:pPr>
        <w:ind w:left="708"/>
      </w:pPr>
      <w:r w:rsidRPr="00C9527B">
        <w:t>O sistema de Visão Inteligente em Tempo Real é projetado para monitorar e analisar as condições da caldeira em tempo real, gerando informações imediatas que ajudam na tomada de decisão. Ele utiliza dados dos sensores e processa essas informações para identificar condições fora do padrão ou anômalas.</w:t>
      </w:r>
    </w:p>
    <w:p w14:paraId="4B11311F" w14:textId="77777777" w:rsidR="00152320" w:rsidRPr="00C9527B" w:rsidRDefault="00152320" w:rsidP="00152320">
      <w:r w:rsidRPr="00C9527B">
        <w:rPr>
          <w:b/>
          <w:bCs/>
        </w:rPr>
        <w:t>Classes Alocadas</w:t>
      </w:r>
      <w:r w:rsidRPr="00C9527B">
        <w:t>:</w:t>
      </w:r>
    </w:p>
    <w:p w14:paraId="6D964CD9" w14:textId="77777777" w:rsidR="00152320" w:rsidRPr="00C9527B" w:rsidRDefault="00152320" w:rsidP="00152320">
      <w:pPr>
        <w:numPr>
          <w:ilvl w:val="0"/>
          <w:numId w:val="43"/>
        </w:numPr>
      </w:pPr>
      <w:r w:rsidRPr="00C9527B">
        <w:rPr>
          <w:b/>
          <w:bCs/>
        </w:rPr>
        <w:t>Classe 4: Modelagem de Caldeiras e Monitoramento de Parâmetros Críticos</w:t>
      </w:r>
    </w:p>
    <w:p w14:paraId="3A0F11D3" w14:textId="77777777" w:rsidR="00152320" w:rsidRPr="00C9527B" w:rsidRDefault="00152320" w:rsidP="00152320">
      <w:pPr>
        <w:numPr>
          <w:ilvl w:val="1"/>
          <w:numId w:val="43"/>
        </w:numPr>
      </w:pPr>
      <w:r w:rsidRPr="00C9527B">
        <w:rPr>
          <w:b/>
          <w:bCs/>
        </w:rPr>
        <w:t>Razão</w:t>
      </w:r>
      <w:r w:rsidRPr="00C9527B">
        <w:t>: O monitoramento em tempo real dos parâmetros críticos, como temperatura, pressão e fluxo de ar, é essencial para detectar condições que podem acelerar o desgaste do revestimento e dos tubos. Este sistema deve detectar mudanças nesses parâmetros, sinalizando aos operadores a necessidade de ajustes para manter as condições operacionais ideais.</w:t>
      </w:r>
    </w:p>
    <w:p w14:paraId="6F2BA231" w14:textId="77777777" w:rsidR="00152320" w:rsidRPr="00C9527B" w:rsidRDefault="00152320" w:rsidP="00152320">
      <w:pPr>
        <w:numPr>
          <w:ilvl w:val="1"/>
          <w:numId w:val="43"/>
        </w:numPr>
      </w:pPr>
      <w:r w:rsidRPr="00C9527B">
        <w:rPr>
          <w:b/>
          <w:bCs/>
        </w:rPr>
        <w:t>Importância</w:t>
      </w:r>
      <w:r w:rsidRPr="00C9527B">
        <w:t>: Alta. O monitoramento contínuo permite que o sistema detecte variações de condições antes que afetem negativamente os componentes, aumentando a confiabilidade da operação.</w:t>
      </w:r>
    </w:p>
    <w:p w14:paraId="77FA2A22" w14:textId="77777777" w:rsidR="00152320" w:rsidRPr="00C9527B" w:rsidRDefault="00152320" w:rsidP="00152320">
      <w:pPr>
        <w:numPr>
          <w:ilvl w:val="0"/>
          <w:numId w:val="43"/>
        </w:numPr>
      </w:pPr>
      <w:r w:rsidRPr="00C9527B">
        <w:rPr>
          <w:b/>
          <w:bCs/>
        </w:rPr>
        <w:t>Classe 2: Otimização e Monitoramento de Limpeza (</w:t>
      </w:r>
      <w:proofErr w:type="spellStart"/>
      <w:r w:rsidRPr="00C9527B">
        <w:rPr>
          <w:b/>
          <w:bCs/>
        </w:rPr>
        <w:t>Sootblowing</w:t>
      </w:r>
      <w:proofErr w:type="spellEnd"/>
      <w:r w:rsidRPr="00C9527B">
        <w:rPr>
          <w:b/>
          <w:bCs/>
        </w:rPr>
        <w:t>)</w:t>
      </w:r>
    </w:p>
    <w:p w14:paraId="532F4FC3" w14:textId="77777777" w:rsidR="00152320" w:rsidRPr="00C9527B" w:rsidRDefault="00152320" w:rsidP="00152320">
      <w:pPr>
        <w:numPr>
          <w:ilvl w:val="1"/>
          <w:numId w:val="43"/>
        </w:numPr>
      </w:pPr>
      <w:r w:rsidRPr="00C9527B">
        <w:rPr>
          <w:b/>
          <w:bCs/>
        </w:rPr>
        <w:t>Razão</w:t>
      </w:r>
      <w:r w:rsidRPr="00C9527B">
        <w:t xml:space="preserve">: A limpeza de superfícies internas da caldeira é crucial para manter a eficiência térmica e prevenir o acúmulo de cinzas que aceleram o desgaste dos componentes. O sistema de visão inteligente em tempo real pode identificar quando o </w:t>
      </w:r>
      <w:proofErr w:type="spellStart"/>
      <w:r w:rsidRPr="00C9527B">
        <w:t>sootblowing</w:t>
      </w:r>
      <w:proofErr w:type="spellEnd"/>
      <w:r w:rsidRPr="00C9527B">
        <w:t xml:space="preserve"> é necessário, com base em sensores de temperatura e fluxos de calor, ajustando o cronograma de limpeza para otimizar a operação e prolongar a vida útil dos componentes.</w:t>
      </w:r>
    </w:p>
    <w:p w14:paraId="5913DDF4" w14:textId="77777777" w:rsidR="00152320" w:rsidRPr="00C9527B" w:rsidRDefault="00152320" w:rsidP="00152320">
      <w:pPr>
        <w:numPr>
          <w:ilvl w:val="1"/>
          <w:numId w:val="43"/>
        </w:numPr>
      </w:pPr>
      <w:r w:rsidRPr="00C9527B">
        <w:rPr>
          <w:b/>
          <w:bCs/>
        </w:rPr>
        <w:t>Importância</w:t>
      </w:r>
      <w:r w:rsidRPr="00C9527B">
        <w:t>: Moderada. Embora o monitoramento de limpeza seja essencial, ele tem uma importância secundária em comparação com o monitoramento de parâmetros críticos para a prevenção de desgaste direto.</w:t>
      </w:r>
    </w:p>
    <w:p w14:paraId="6A36CBFB" w14:textId="77777777" w:rsidR="00152320" w:rsidRPr="00C9527B" w:rsidRDefault="00152320" w:rsidP="00152320">
      <w:pPr>
        <w:numPr>
          <w:ilvl w:val="0"/>
          <w:numId w:val="43"/>
        </w:numPr>
      </w:pPr>
      <w:r w:rsidRPr="00C9527B">
        <w:rPr>
          <w:b/>
          <w:bCs/>
        </w:rPr>
        <w:t>Classe 5: Sistemas de Combustão em Leito Fluidizado (CFB)</w:t>
      </w:r>
    </w:p>
    <w:p w14:paraId="533C3D11" w14:textId="77777777" w:rsidR="00152320" w:rsidRPr="00C9527B" w:rsidRDefault="00152320" w:rsidP="00152320">
      <w:pPr>
        <w:numPr>
          <w:ilvl w:val="1"/>
          <w:numId w:val="43"/>
        </w:numPr>
      </w:pPr>
      <w:r w:rsidRPr="00C9527B">
        <w:rPr>
          <w:b/>
          <w:bCs/>
        </w:rPr>
        <w:t>Razão</w:t>
      </w:r>
      <w:r w:rsidRPr="00C9527B">
        <w:t xml:space="preserve">: O sistema CFB opera com temperaturas e fluxos específicos que afetam diretamente o desgaste dos componentes. O monitoramento em tempo real permite ajustar o leito fluidizado e a recirculação de partículas, evitando condições que causem desgastes excessivos. Este sistema também ajudará a monitorar a uniformidade de temperatura no leito, prevenindo </w:t>
      </w:r>
      <w:proofErr w:type="spellStart"/>
      <w:r w:rsidRPr="00C9527B">
        <w:t>hotspots</w:t>
      </w:r>
      <w:proofErr w:type="spellEnd"/>
      <w:r w:rsidRPr="00C9527B">
        <w:t xml:space="preserve"> e a formação de escórias.</w:t>
      </w:r>
    </w:p>
    <w:p w14:paraId="48FF89B2" w14:textId="77777777" w:rsidR="00152320" w:rsidRPr="00C9527B" w:rsidRDefault="00152320" w:rsidP="00152320">
      <w:pPr>
        <w:numPr>
          <w:ilvl w:val="1"/>
          <w:numId w:val="43"/>
        </w:numPr>
      </w:pPr>
      <w:r w:rsidRPr="00C9527B">
        <w:rPr>
          <w:b/>
          <w:bCs/>
        </w:rPr>
        <w:t>Importância</w:t>
      </w:r>
      <w:r w:rsidRPr="00C9527B">
        <w:t>: Moderada a Alta. Este monitoramento é essencial para manter a estabilidade do leito fluidizado, mas a importância dependerá da necessidade de ajustes em tempo real para evitar o desgaste dos componentes.</w:t>
      </w:r>
    </w:p>
    <w:p w14:paraId="0E52474F" w14:textId="77777777" w:rsidR="00152320" w:rsidRPr="00C9527B" w:rsidRDefault="00152320" w:rsidP="00152320">
      <w:pPr>
        <w:pStyle w:val="Ttulo2"/>
      </w:pPr>
      <w:bookmarkStart w:id="18" w:name="_Toc181716289"/>
      <w:r w:rsidRPr="00C9527B">
        <w:lastRenderedPageBreak/>
        <w:t>3. Sistema Assistente Cognitivo de Operações</w:t>
      </w:r>
      <w:bookmarkEnd w:id="18"/>
    </w:p>
    <w:p w14:paraId="05866CC8" w14:textId="77777777" w:rsidR="00152320" w:rsidRPr="00C9527B" w:rsidRDefault="00152320" w:rsidP="00152320">
      <w:pPr>
        <w:ind w:left="708"/>
      </w:pPr>
      <w:r w:rsidRPr="00C9527B">
        <w:t>O Assistente Cognitivo de Operações atua como uma interface avançada para auxiliar operadores e engenheiros a interpretar os dados e tomar decisões informadas. Esse sistema usa inteligência artificial para traduzir informações complexas em recomendações práticas.</w:t>
      </w:r>
    </w:p>
    <w:p w14:paraId="1107E849" w14:textId="77777777" w:rsidR="00152320" w:rsidRPr="00C9527B" w:rsidRDefault="00152320" w:rsidP="00152320">
      <w:r w:rsidRPr="00C9527B">
        <w:rPr>
          <w:b/>
          <w:bCs/>
        </w:rPr>
        <w:t>Classes Alocadas</w:t>
      </w:r>
      <w:r w:rsidRPr="00C9527B">
        <w:t>:</w:t>
      </w:r>
    </w:p>
    <w:p w14:paraId="7766F1C3" w14:textId="77777777" w:rsidR="00152320" w:rsidRPr="00C9527B" w:rsidRDefault="00152320" w:rsidP="00152320">
      <w:pPr>
        <w:numPr>
          <w:ilvl w:val="0"/>
          <w:numId w:val="44"/>
        </w:numPr>
      </w:pPr>
      <w:r w:rsidRPr="00C9527B">
        <w:rPr>
          <w:b/>
          <w:bCs/>
        </w:rPr>
        <w:t>Classe 1: Controle e Otimização da Combustão</w:t>
      </w:r>
      <w:r w:rsidRPr="00C9527B">
        <w:t xml:space="preserve"> (Suporte Secundário)</w:t>
      </w:r>
    </w:p>
    <w:p w14:paraId="4355BD5A" w14:textId="77777777" w:rsidR="00152320" w:rsidRPr="00C9527B" w:rsidRDefault="00152320" w:rsidP="00152320">
      <w:pPr>
        <w:numPr>
          <w:ilvl w:val="1"/>
          <w:numId w:val="44"/>
        </w:numPr>
      </w:pPr>
      <w:r w:rsidRPr="00C9527B">
        <w:rPr>
          <w:b/>
          <w:bCs/>
        </w:rPr>
        <w:t>Razão</w:t>
      </w:r>
      <w:r w:rsidRPr="00C9527B">
        <w:t>: O assistente pode fornecer recomendações para ajustar parâmetros de combustão, auxiliando os operadores a encontrar um equilíbrio entre eficiência e desgaste dos componentes. Isso pode incluir sugestões para ajustar a relação ar/combustível e a temperatura da chama, garantindo que a combustão seja eficiente e cause menos desgaste.</w:t>
      </w:r>
    </w:p>
    <w:p w14:paraId="4B4DF4BF" w14:textId="77777777" w:rsidR="00152320" w:rsidRPr="00C9527B" w:rsidRDefault="00152320" w:rsidP="00152320">
      <w:pPr>
        <w:numPr>
          <w:ilvl w:val="1"/>
          <w:numId w:val="44"/>
        </w:numPr>
      </w:pPr>
      <w:r w:rsidRPr="00C9527B">
        <w:rPr>
          <w:b/>
          <w:bCs/>
        </w:rPr>
        <w:t>Importância</w:t>
      </w:r>
      <w:r w:rsidRPr="00C9527B">
        <w:t>: Moderada. Embora relevante, esse controle já é monitorado pelo sistema de aprendizado profundo. Aqui, o assistente cognitivo facilita a compreensão e a implementação dos ajustes recomendados.</w:t>
      </w:r>
    </w:p>
    <w:p w14:paraId="08B30F11" w14:textId="77777777" w:rsidR="00152320" w:rsidRPr="00C9527B" w:rsidRDefault="00152320" w:rsidP="00152320">
      <w:pPr>
        <w:numPr>
          <w:ilvl w:val="0"/>
          <w:numId w:val="44"/>
        </w:numPr>
      </w:pPr>
      <w:r w:rsidRPr="00C9527B">
        <w:rPr>
          <w:b/>
          <w:bCs/>
        </w:rPr>
        <w:t>Classe 5: Sistemas de Combustão em Leito Fluidizado (CFB)</w:t>
      </w:r>
    </w:p>
    <w:p w14:paraId="5855C42F" w14:textId="77777777" w:rsidR="00152320" w:rsidRPr="00C9527B" w:rsidRDefault="00152320" w:rsidP="00152320">
      <w:pPr>
        <w:numPr>
          <w:ilvl w:val="1"/>
          <w:numId w:val="44"/>
        </w:numPr>
      </w:pPr>
      <w:r w:rsidRPr="00C9527B">
        <w:rPr>
          <w:b/>
          <w:bCs/>
        </w:rPr>
        <w:t>Razão</w:t>
      </w:r>
      <w:r w:rsidRPr="00C9527B">
        <w:t>: O assistente pode auxiliar os operadores com informações sobre as melhores práticas para manter o leito fluidizado em condições ideais, evitando desgastes causados por temperaturas desiguais e recirculação inadequada. Ele também pode sugerir parâmetros de operação com base em análises históricas e em tempo real.</w:t>
      </w:r>
    </w:p>
    <w:p w14:paraId="6D542413" w14:textId="77777777" w:rsidR="00152320" w:rsidRPr="00C9527B" w:rsidRDefault="00152320" w:rsidP="00152320">
      <w:pPr>
        <w:numPr>
          <w:ilvl w:val="1"/>
          <w:numId w:val="44"/>
        </w:numPr>
      </w:pPr>
      <w:r w:rsidRPr="00C9527B">
        <w:rPr>
          <w:b/>
          <w:bCs/>
        </w:rPr>
        <w:t>Importância</w:t>
      </w:r>
      <w:r w:rsidRPr="00C9527B">
        <w:t>: Alta. A operação do CFB é um componente crucial do sistema, e o assistente oferece uma camada de suporte ao monitoramento em tempo real, ajudando a tomar decisões que reduzem o desgaste dos componentes.</w:t>
      </w:r>
    </w:p>
    <w:p w14:paraId="4FF8E769" w14:textId="77777777" w:rsidR="00152320" w:rsidRPr="00C9527B" w:rsidRDefault="00152320" w:rsidP="00152320">
      <w:pPr>
        <w:numPr>
          <w:ilvl w:val="0"/>
          <w:numId w:val="44"/>
        </w:numPr>
      </w:pPr>
      <w:r w:rsidRPr="00C9527B">
        <w:rPr>
          <w:b/>
          <w:bCs/>
        </w:rPr>
        <w:t>Classe 3: Detecção e Análise de Eventos Adversos</w:t>
      </w:r>
      <w:r w:rsidRPr="00C9527B">
        <w:t xml:space="preserve"> (Suporte Secundário)</w:t>
      </w:r>
    </w:p>
    <w:p w14:paraId="1AD28063" w14:textId="77777777" w:rsidR="00152320" w:rsidRPr="00C9527B" w:rsidRDefault="00152320" w:rsidP="00152320">
      <w:pPr>
        <w:numPr>
          <w:ilvl w:val="1"/>
          <w:numId w:val="44"/>
        </w:numPr>
      </w:pPr>
      <w:r w:rsidRPr="00C9527B">
        <w:rPr>
          <w:b/>
          <w:bCs/>
        </w:rPr>
        <w:t>Razão</w:t>
      </w:r>
      <w:r w:rsidRPr="00C9527B">
        <w:t>: O assistente cognitivo ajuda a interpretar alertas e eventos adversos, fornecendo orientações sobre ações a serem tomadas, conforme os dados em tempo real e as análises preditivas. Ele pode sugerir passos imediatos ou uma intervenção preventiva com base nos eventos detectados pelo sistema de aprendizado profundo.</w:t>
      </w:r>
    </w:p>
    <w:p w14:paraId="18941642" w14:textId="77777777" w:rsidR="00152320" w:rsidRPr="00C9527B" w:rsidRDefault="00152320" w:rsidP="00152320">
      <w:pPr>
        <w:numPr>
          <w:ilvl w:val="1"/>
          <w:numId w:val="44"/>
        </w:numPr>
      </w:pPr>
      <w:r w:rsidRPr="00C9527B">
        <w:rPr>
          <w:b/>
          <w:bCs/>
        </w:rPr>
        <w:t>Importância</w:t>
      </w:r>
      <w:r w:rsidRPr="00C9527B">
        <w:t>: Moderada. A capacidade de detecção é realizada pelo aprendizado profundo, mas o assistente torna essas informações acessíveis e acionáveis para a equipe.</w:t>
      </w:r>
    </w:p>
    <w:p w14:paraId="04268F9D" w14:textId="77777777" w:rsidR="00152320" w:rsidRPr="00C9527B" w:rsidRDefault="00152320" w:rsidP="00152320"/>
    <w:p w14:paraId="56601EE6" w14:textId="77777777" w:rsidR="00152320" w:rsidRPr="00C9527B" w:rsidRDefault="00152320" w:rsidP="00152320">
      <w:pPr>
        <w:pStyle w:val="Ttulo2"/>
        <w:numPr>
          <w:ilvl w:val="0"/>
          <w:numId w:val="46"/>
        </w:numPr>
      </w:pPr>
      <w:bookmarkStart w:id="19" w:name="_Toc181716290"/>
      <w:r w:rsidRPr="00C9527B">
        <w:t>Resumo das Importâncias por Sistema</w:t>
      </w:r>
      <w:bookmarkEnd w:id="19"/>
    </w:p>
    <w:p w14:paraId="408E457B" w14:textId="77777777" w:rsidR="00152320" w:rsidRPr="00C9527B" w:rsidRDefault="00152320" w:rsidP="00152320">
      <w:pPr>
        <w:numPr>
          <w:ilvl w:val="0"/>
          <w:numId w:val="45"/>
        </w:numPr>
      </w:pPr>
      <w:r w:rsidRPr="00C9527B">
        <w:rPr>
          <w:b/>
          <w:bCs/>
        </w:rPr>
        <w:t>Aprendizado Profundo Contínuo</w:t>
      </w:r>
      <w:r w:rsidRPr="00C9527B">
        <w:t>:</w:t>
      </w:r>
    </w:p>
    <w:p w14:paraId="2D0C570D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3: Detecção e Análise de Eventos Adversos (Alta)</w:t>
      </w:r>
    </w:p>
    <w:p w14:paraId="4D745F9E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lastRenderedPageBreak/>
        <w:t>Classe 6: Integração e Manutenção Preditiva com IA (Alta)</w:t>
      </w:r>
    </w:p>
    <w:p w14:paraId="04851EB2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1: Controle e Otimização da Combustão (Moderada)</w:t>
      </w:r>
    </w:p>
    <w:p w14:paraId="01F75488" w14:textId="77777777" w:rsidR="00152320" w:rsidRPr="00C9527B" w:rsidRDefault="00152320" w:rsidP="00152320">
      <w:pPr>
        <w:numPr>
          <w:ilvl w:val="0"/>
          <w:numId w:val="45"/>
        </w:numPr>
      </w:pPr>
      <w:r w:rsidRPr="00C9527B">
        <w:rPr>
          <w:b/>
          <w:bCs/>
        </w:rPr>
        <w:t>Visão Inteligente em Tempo Real</w:t>
      </w:r>
      <w:r w:rsidRPr="00C9527B">
        <w:t>:</w:t>
      </w:r>
    </w:p>
    <w:p w14:paraId="08728BEC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4: Modelagem de Caldeiras e Monitoramento de Parâmetros Críticos (Alta)</w:t>
      </w:r>
    </w:p>
    <w:p w14:paraId="2D6E9E27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2: Otimização e Monitoramento de Limpeza (Moderada)</w:t>
      </w:r>
    </w:p>
    <w:p w14:paraId="07B5F83B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5: Sistemas de Combustão em Leito Fluidizado (CFB) (Moderada a Alta)</w:t>
      </w:r>
    </w:p>
    <w:p w14:paraId="6B00B141" w14:textId="77777777" w:rsidR="00152320" w:rsidRPr="00C9527B" w:rsidRDefault="00152320" w:rsidP="00152320">
      <w:pPr>
        <w:numPr>
          <w:ilvl w:val="0"/>
          <w:numId w:val="45"/>
        </w:numPr>
      </w:pPr>
      <w:r w:rsidRPr="00C9527B">
        <w:rPr>
          <w:b/>
          <w:bCs/>
        </w:rPr>
        <w:t>Assistente Cognitivo de Operações</w:t>
      </w:r>
      <w:r w:rsidRPr="00C9527B">
        <w:t>:</w:t>
      </w:r>
    </w:p>
    <w:p w14:paraId="149D0D8E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5: Sistemas de Combustão em Leito Fluidizado (CFB) (Alta)</w:t>
      </w:r>
    </w:p>
    <w:p w14:paraId="681DB0EA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1: Controle e Otimização da Combustão (Moderada)</w:t>
      </w:r>
    </w:p>
    <w:p w14:paraId="5618E0EA" w14:textId="77777777" w:rsidR="00152320" w:rsidRPr="00C9527B" w:rsidRDefault="00152320" w:rsidP="00152320">
      <w:pPr>
        <w:numPr>
          <w:ilvl w:val="1"/>
          <w:numId w:val="45"/>
        </w:numPr>
      </w:pPr>
      <w:r w:rsidRPr="00C9527B">
        <w:t>Classe 3: Detecção e Análise de Eventos Adversos (Moderada)</w:t>
      </w:r>
    </w:p>
    <w:p w14:paraId="13795E08" w14:textId="172E97ED" w:rsidR="00152320" w:rsidRPr="00C9527B" w:rsidRDefault="00152320" w:rsidP="00152320">
      <w:pPr>
        <w:pStyle w:val="Ttulo2"/>
        <w:numPr>
          <w:ilvl w:val="0"/>
          <w:numId w:val="46"/>
        </w:numPr>
      </w:pPr>
      <w:bookmarkStart w:id="20" w:name="_Toc181716291"/>
      <w:r w:rsidRPr="00C9527B">
        <w:t>Conclusão</w:t>
      </w:r>
      <w:bookmarkEnd w:id="20"/>
    </w:p>
    <w:p w14:paraId="32191766" w14:textId="77777777" w:rsidR="00152320" w:rsidRPr="00C9527B" w:rsidRDefault="00152320" w:rsidP="00152320">
      <w:pPr>
        <w:ind w:left="360"/>
      </w:pPr>
      <w:r w:rsidRPr="00C9527B">
        <w:t xml:space="preserve">Esta divisão permite que cada sistema se concentre em um aspecto crítico do gêmeo digital, maximizando a eficácia do projeto. O </w:t>
      </w:r>
      <w:r w:rsidRPr="00C9527B">
        <w:rPr>
          <w:b/>
          <w:bCs/>
        </w:rPr>
        <w:t>Aprendizado Profundo Contínuo</w:t>
      </w:r>
      <w:r w:rsidRPr="00C9527B">
        <w:t xml:space="preserve"> foca em análises complexas e predição de falhas, enquanto a </w:t>
      </w:r>
      <w:r w:rsidRPr="00C9527B">
        <w:rPr>
          <w:b/>
          <w:bCs/>
        </w:rPr>
        <w:t>Visão Inteligente em Tempo Real</w:t>
      </w:r>
      <w:r w:rsidRPr="00C9527B">
        <w:t xml:space="preserve"> garante um monitoramento dinâmico e a resposta a condições operacionais em tempo real. O </w:t>
      </w:r>
      <w:r w:rsidRPr="00C9527B">
        <w:rPr>
          <w:b/>
          <w:bCs/>
        </w:rPr>
        <w:t>Assistente Cognitivo de Operações</w:t>
      </w:r>
      <w:r w:rsidRPr="00C9527B">
        <w:t xml:space="preserve"> traduz esses insights em ações práticas, auxiliando a equipe a tomar decisões fundamentadas e a operar o sistema de forma segura e eficiente.</w:t>
      </w:r>
    </w:p>
    <w:p w14:paraId="07A36A44" w14:textId="77777777" w:rsidR="00152320" w:rsidRDefault="00152320" w:rsidP="00152320">
      <w:pPr>
        <w:ind w:left="360"/>
      </w:pPr>
      <w:r w:rsidRPr="00C9527B">
        <w:t>Essa abordagem integrada será essencial para monitorar e ajustar as operações da caldeira de maneira a minimizar o desgaste e maximizar a eficiência operacional, com uma base sólida de IA e análises de dados.</w:t>
      </w:r>
    </w:p>
    <w:p w14:paraId="666F5963" w14:textId="77777777" w:rsidR="00152320" w:rsidRDefault="00152320" w:rsidP="00152320">
      <w:pPr>
        <w:ind w:left="360"/>
      </w:pPr>
    </w:p>
    <w:p w14:paraId="1D9E5B2F" w14:textId="2EA6154E" w:rsidR="00152320" w:rsidRDefault="00152320" w:rsidP="00152320">
      <w:pPr>
        <w:ind w:left="360"/>
      </w:pPr>
      <w:r>
        <w:br/>
      </w:r>
    </w:p>
    <w:p w14:paraId="348C1E37" w14:textId="77777777" w:rsidR="00152320" w:rsidRDefault="00152320">
      <w:r>
        <w:br w:type="page"/>
      </w:r>
    </w:p>
    <w:p w14:paraId="18166825" w14:textId="77777777" w:rsidR="00152320" w:rsidRDefault="00152320" w:rsidP="00152320">
      <w:pPr>
        <w:ind w:left="360"/>
      </w:pPr>
    </w:p>
    <w:p w14:paraId="25C01D20" w14:textId="297C1A9A" w:rsidR="00152320" w:rsidRPr="00C9527B" w:rsidRDefault="00152320" w:rsidP="00152320">
      <w:pPr>
        <w:pStyle w:val="Ttulo1"/>
      </w:pPr>
      <w:r>
        <w:t>Anexo 1 – Desenho Conceitual do Projeto</w:t>
      </w:r>
    </w:p>
    <w:p w14:paraId="23306DC0" w14:textId="7A54A412" w:rsidR="00152320" w:rsidRPr="00C9527B" w:rsidRDefault="00152320" w:rsidP="00152320"/>
    <w:p w14:paraId="356821E7" w14:textId="1C272CF8" w:rsidR="00152320" w:rsidRDefault="00505BA8">
      <w:r>
        <w:rPr>
          <w:noProof/>
        </w:rPr>
        <w:drawing>
          <wp:anchor distT="0" distB="0" distL="114300" distR="114300" simplePos="0" relativeHeight="251660288" behindDoc="0" locked="0" layoutInCell="1" allowOverlap="1" wp14:anchorId="41A905F9" wp14:editId="058E0BBD">
            <wp:simplePos x="0" y="0"/>
            <wp:positionH relativeFrom="column">
              <wp:posOffset>-451485</wp:posOffset>
            </wp:positionH>
            <wp:positionV relativeFrom="paragraph">
              <wp:posOffset>511810</wp:posOffset>
            </wp:positionV>
            <wp:extent cx="6573520" cy="5770245"/>
            <wp:effectExtent l="0" t="0" r="0" b="1905"/>
            <wp:wrapSquare wrapText="bothSides"/>
            <wp:docPr id="6483672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67239" name="Imagem 1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2320" w:rsidSect="00152320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650FE" w14:textId="77777777" w:rsidR="008B1079" w:rsidRDefault="008B1079" w:rsidP="001338BE">
      <w:pPr>
        <w:spacing w:after="0" w:line="240" w:lineRule="auto"/>
      </w:pPr>
      <w:r>
        <w:separator/>
      </w:r>
    </w:p>
  </w:endnote>
  <w:endnote w:type="continuationSeparator" w:id="0">
    <w:p w14:paraId="6195D7FE" w14:textId="77777777" w:rsidR="008B1079" w:rsidRDefault="008B1079" w:rsidP="0013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3927231"/>
      <w:docPartObj>
        <w:docPartGallery w:val="Page Numbers (Bottom of Page)"/>
        <w:docPartUnique/>
      </w:docPartObj>
    </w:sdtPr>
    <w:sdtContent>
      <w:p w14:paraId="0320CB13" w14:textId="77777777" w:rsidR="001338BE" w:rsidRDefault="001338BE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28FE56FE" wp14:editId="405C0CC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61592367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9507404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22432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4986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62816A" w14:textId="77777777" w:rsidR="001338BE" w:rsidRDefault="001338BE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8FE56FE" id="Agrupar 2" o:spid="_x0000_s1030" style="position:absolute;margin-left:0;margin-top:0;width:32.95pt;height:34.5pt;z-index:25166438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r0UQFBoDAABnCgAADgAAAAAAAAAAAAAAAAAu&#10;AgAAZHJzL2Uyb0RvYy54bWxQSwECLQAUAAYACAAAACEA5Yos8toAAAADAQAADwAAAAAAAAAAAAAA&#10;AAB0BQAAZHJzL2Rvd25yZXYueG1sUEsFBgAAAAAEAAQA8wAAAHsGAAAAAA==&#10;">
                  <v:rect id="Rectangle 53" o:spid="_x0000_s1031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" fillcolor="#943634" strokecolor="#943634"/>
                  <v:rect id="Rectangle 54" o:spid="_x0000_s1032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3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" filled="f" stroked="f">
                    <v:textbox inset="4.32pt,0,4.32pt,0">
                      <w:txbxContent>
                        <w:p w14:paraId="2662816A" w14:textId="77777777" w:rsidR="001338BE" w:rsidRDefault="001338BE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52122" w14:textId="77777777" w:rsidR="008B1079" w:rsidRDefault="008B1079" w:rsidP="001338BE">
      <w:pPr>
        <w:spacing w:after="0" w:line="240" w:lineRule="auto"/>
      </w:pPr>
      <w:r>
        <w:separator/>
      </w:r>
    </w:p>
  </w:footnote>
  <w:footnote w:type="continuationSeparator" w:id="0">
    <w:p w14:paraId="0BA6BA17" w14:textId="77777777" w:rsidR="008B1079" w:rsidRDefault="008B1079" w:rsidP="00133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A68A8" w14:textId="77777777" w:rsidR="001338BE" w:rsidRPr="001338BE" w:rsidRDefault="001338BE" w:rsidP="001338BE">
    <w:pPr>
      <w:pStyle w:val="Cabealho"/>
      <w:jc w:val="center"/>
      <w:rPr>
        <w:rFonts w:ascii="Aptos ExtraBold" w:hAnsi="Aptos ExtraBold"/>
        <w:sz w:val="24"/>
        <w:szCs w:val="24"/>
      </w:rPr>
    </w:pPr>
    <w:r w:rsidRPr="001338BE">
      <w:rPr>
        <w:rFonts w:ascii="Aptos ExtraBold" w:hAnsi="Aptos ExtraBold"/>
        <w:b/>
        <w:bCs/>
        <w:noProof/>
        <w:color w:val="000000"/>
        <w:sz w:val="24"/>
        <w:szCs w:val="24"/>
      </w:rPr>
      <w:drawing>
        <wp:anchor distT="0" distB="0" distL="114300" distR="114300" simplePos="0" relativeHeight="251660288" behindDoc="1" locked="0" layoutInCell="1" allowOverlap="1" wp14:anchorId="6B8735E0" wp14:editId="3D2AC28B">
          <wp:simplePos x="0" y="0"/>
          <wp:positionH relativeFrom="leftMargin">
            <wp:align>right</wp:align>
          </wp:positionH>
          <wp:positionV relativeFrom="paragraph">
            <wp:posOffset>-276613</wp:posOffset>
          </wp:positionV>
          <wp:extent cx="595423" cy="595423"/>
          <wp:effectExtent l="0" t="0" r="0" b="0"/>
          <wp:wrapTight wrapText="bothSides">
            <wp:wrapPolygon edited="0">
              <wp:start x="0" y="0"/>
              <wp:lineTo x="0" y="20747"/>
              <wp:lineTo x="20747" y="20747"/>
              <wp:lineTo x="20747" y="0"/>
              <wp:lineTo x="0" y="0"/>
            </wp:wrapPolygon>
          </wp:wrapTight>
          <wp:docPr id="828829646" name="Imagem 1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829646" name="Imagem 1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423" cy="5954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1338BE">
      <w:rPr>
        <w:rFonts w:ascii="Aptos ExtraBold" w:hAnsi="Aptos ExtraBold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C762531" wp14:editId="4B7D8258">
              <wp:simplePos x="0" y="0"/>
              <wp:positionH relativeFrom="rightMargin">
                <wp:align>left</wp:align>
              </wp:positionH>
              <wp:positionV relativeFrom="paragraph">
                <wp:posOffset>-268605</wp:posOffset>
              </wp:positionV>
              <wp:extent cx="850604" cy="510363"/>
              <wp:effectExtent l="0" t="0" r="6985" b="4445"/>
              <wp:wrapNone/>
              <wp:docPr id="5" name="Agrupar 4">
                <a:extLst xmlns:a="http://schemas.openxmlformats.org/drawingml/2006/main">
                  <a:ext uri="{FF2B5EF4-FFF2-40B4-BE49-F238E27FC236}">
                    <a16:creationId xmlns:a16="http://schemas.microsoft.com/office/drawing/2014/main" id="{6760BD0A-5583-6782-AB6B-BAE9E596B8C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0604" cy="510363"/>
                        <a:chOff x="0" y="0"/>
                        <a:chExt cx="6109783" cy="3688718"/>
                      </a:xfrm>
                    </wpg:grpSpPr>
                    <pic:pic xmlns:pic="http://schemas.openxmlformats.org/drawingml/2006/picture">
                      <pic:nvPicPr>
                        <pic:cNvPr id="1680508727" name="Imagem 1680508727" descr="Uma imagem contendo no interior, computador, mesa, aces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3F388E44-EC07-E97F-917F-686693D1F5E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100000"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783" cy="232886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70820676" name="Imagem 1970820676" descr="Uma imagem contendo Forma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B4A90962-9C08-6E51-3901-A9780C8DCFA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9" t="22867" r="4275" b="17378"/>
                        <a:stretch/>
                      </pic:blipFill>
                      <pic:spPr bwMode="auto">
                        <a:xfrm>
                          <a:off x="0" y="2328861"/>
                          <a:ext cx="6109782" cy="135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4DC1CB" id="Agrupar 4" o:spid="_x0000_s1026" style="position:absolute;margin-left:0;margin-top:-21.15pt;width:67pt;height:40.2pt;z-index:251662336;mso-position-horizontal:left;mso-position-horizontal-relative:right-margin-area;mso-width-relative:margin;mso-height-relative:margin" coordsize="61097,36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680508727" o:spid="_x0000_s1027" type="#_x0000_t75" alt="Uma imagem contendo no interior, computador, mesa, aceso&#10;&#10;Descrição gerada automaticamente" style="position:absolute;width:61097;height:2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">
                <v:imagedata r:id="rId5" o:title="Uma imagem contendo no interior, computador, mesa, aceso&#10;&#10;Descrição gerada automaticamente"/>
              </v:shape>
              <v:shape id="Imagem 1970820676" o:spid="_x0000_s1028" type="#_x0000_t75" alt="Uma imagem contendo Forma&#10;&#10;Descrição gerada automaticamente" style="position:absolute;top:23288;width:61097;height:1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">
                <v:imagedata r:id="rId6" o:title="Uma imagem contendo Forma&#10;&#10;Descrição gerada automaticamente" croptop="14986f" cropbottom="11389f" cropleft="1605f" cropright="2802f"/>
              </v:shape>
              <w10:wrap anchorx="margin"/>
            </v:group>
          </w:pict>
        </mc:Fallback>
      </mc:AlternateContent>
    </w:r>
    <w:r w:rsidRPr="001338BE">
      <w:rPr>
        <w:rFonts w:ascii="Aptos ExtraBold" w:hAnsi="Aptos ExtraBold"/>
        <w:sz w:val="24"/>
        <w:szCs w:val="24"/>
      </w:rPr>
      <w:t>DESENVOLVIMENTO DE UM GÊMEO DIGITAL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C2245"/>
    <w:multiLevelType w:val="multilevel"/>
    <w:tmpl w:val="D88E6C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341BE"/>
    <w:multiLevelType w:val="hybridMultilevel"/>
    <w:tmpl w:val="F6EEB99C"/>
    <w:lvl w:ilvl="0" w:tplc="0416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0C21C6"/>
    <w:multiLevelType w:val="multilevel"/>
    <w:tmpl w:val="AD727A6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D54E2"/>
    <w:multiLevelType w:val="multilevel"/>
    <w:tmpl w:val="4D3C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E24FDB"/>
    <w:multiLevelType w:val="multilevel"/>
    <w:tmpl w:val="8A542E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B0926"/>
    <w:multiLevelType w:val="multilevel"/>
    <w:tmpl w:val="59267AF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1D13A1"/>
    <w:multiLevelType w:val="multilevel"/>
    <w:tmpl w:val="6FA2FFA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825032"/>
    <w:multiLevelType w:val="multilevel"/>
    <w:tmpl w:val="BD6452B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097BC3"/>
    <w:multiLevelType w:val="multilevel"/>
    <w:tmpl w:val="7C182C2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115631"/>
    <w:multiLevelType w:val="multilevel"/>
    <w:tmpl w:val="C34CBB9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6F4F3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F37E24"/>
    <w:multiLevelType w:val="multilevel"/>
    <w:tmpl w:val="F05A3D7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EB799D"/>
    <w:multiLevelType w:val="multilevel"/>
    <w:tmpl w:val="B73607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181254"/>
    <w:multiLevelType w:val="multilevel"/>
    <w:tmpl w:val="96024F2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976183"/>
    <w:multiLevelType w:val="multilevel"/>
    <w:tmpl w:val="47F6FCE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130B6"/>
    <w:multiLevelType w:val="multilevel"/>
    <w:tmpl w:val="0B2AA9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693B7B"/>
    <w:multiLevelType w:val="multilevel"/>
    <w:tmpl w:val="24C60B8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8140C"/>
    <w:multiLevelType w:val="multilevel"/>
    <w:tmpl w:val="69601DB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B974BF"/>
    <w:multiLevelType w:val="multilevel"/>
    <w:tmpl w:val="250207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9" w15:restartNumberingAfterBreak="0">
    <w:nsid w:val="292B0FDD"/>
    <w:multiLevelType w:val="multilevel"/>
    <w:tmpl w:val="661CA3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0D1336"/>
    <w:multiLevelType w:val="multilevel"/>
    <w:tmpl w:val="4076589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AE6294"/>
    <w:multiLevelType w:val="multilevel"/>
    <w:tmpl w:val="3998DA0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0C77E9"/>
    <w:multiLevelType w:val="multilevel"/>
    <w:tmpl w:val="D77C7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F0337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B5F6760"/>
    <w:multiLevelType w:val="multilevel"/>
    <w:tmpl w:val="1ACEAC3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6772AE"/>
    <w:multiLevelType w:val="multilevel"/>
    <w:tmpl w:val="BEA444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ED5F41"/>
    <w:multiLevelType w:val="multilevel"/>
    <w:tmpl w:val="FBF69D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4B5F17"/>
    <w:multiLevelType w:val="multilevel"/>
    <w:tmpl w:val="9DBE04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8C64A3"/>
    <w:multiLevelType w:val="multilevel"/>
    <w:tmpl w:val="3BC43F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8A09F2"/>
    <w:multiLevelType w:val="multilevel"/>
    <w:tmpl w:val="5948AC9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B55133"/>
    <w:multiLevelType w:val="multilevel"/>
    <w:tmpl w:val="93A8FB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FD3787"/>
    <w:multiLevelType w:val="multilevel"/>
    <w:tmpl w:val="FEF482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2" w15:restartNumberingAfterBreak="0">
    <w:nsid w:val="517A7378"/>
    <w:multiLevelType w:val="multilevel"/>
    <w:tmpl w:val="1DF8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4B3D8C"/>
    <w:multiLevelType w:val="multilevel"/>
    <w:tmpl w:val="A804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B74ED7"/>
    <w:multiLevelType w:val="multilevel"/>
    <w:tmpl w:val="ADFE85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49201D"/>
    <w:multiLevelType w:val="multilevel"/>
    <w:tmpl w:val="4DCAA2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226792"/>
    <w:multiLevelType w:val="multilevel"/>
    <w:tmpl w:val="320694A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225E06"/>
    <w:multiLevelType w:val="multilevel"/>
    <w:tmpl w:val="9F3C6BE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26277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1EC591F"/>
    <w:multiLevelType w:val="multilevel"/>
    <w:tmpl w:val="730AC9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0" w15:restartNumberingAfterBreak="0">
    <w:nsid w:val="660C24B5"/>
    <w:multiLevelType w:val="multilevel"/>
    <w:tmpl w:val="DE62D3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E33BEC"/>
    <w:multiLevelType w:val="multilevel"/>
    <w:tmpl w:val="348A1AE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2D29EA"/>
    <w:multiLevelType w:val="multilevel"/>
    <w:tmpl w:val="7744CB4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9554C4"/>
    <w:multiLevelType w:val="multilevel"/>
    <w:tmpl w:val="4C84EF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A439B3"/>
    <w:multiLevelType w:val="multilevel"/>
    <w:tmpl w:val="6FEAF18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FB5DDA"/>
    <w:multiLevelType w:val="multilevel"/>
    <w:tmpl w:val="A2F409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2A7FDB"/>
    <w:multiLevelType w:val="multilevel"/>
    <w:tmpl w:val="84AAFA3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1476B2"/>
    <w:multiLevelType w:val="multilevel"/>
    <w:tmpl w:val="A8A0A20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6484D"/>
    <w:multiLevelType w:val="multilevel"/>
    <w:tmpl w:val="D8CC98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4023E6"/>
    <w:multiLevelType w:val="multilevel"/>
    <w:tmpl w:val="E9481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0B15D8"/>
    <w:multiLevelType w:val="multilevel"/>
    <w:tmpl w:val="45C62C7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4E2AB1"/>
    <w:multiLevelType w:val="multilevel"/>
    <w:tmpl w:val="118A257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773623882">
    <w:abstractNumId w:val="29"/>
  </w:num>
  <w:num w:numId="2" w16cid:durableId="889463451">
    <w:abstractNumId w:val="51"/>
  </w:num>
  <w:num w:numId="3" w16cid:durableId="1108431842">
    <w:abstractNumId w:val="24"/>
  </w:num>
  <w:num w:numId="4" w16cid:durableId="33699701">
    <w:abstractNumId w:val="30"/>
  </w:num>
  <w:num w:numId="5" w16cid:durableId="628898733">
    <w:abstractNumId w:val="20"/>
  </w:num>
  <w:num w:numId="6" w16cid:durableId="214971090">
    <w:abstractNumId w:val="4"/>
  </w:num>
  <w:num w:numId="7" w16cid:durableId="1946383842">
    <w:abstractNumId w:val="13"/>
  </w:num>
  <w:num w:numId="8" w16cid:durableId="428431362">
    <w:abstractNumId w:val="19"/>
  </w:num>
  <w:num w:numId="9" w16cid:durableId="2120642220">
    <w:abstractNumId w:val="47"/>
  </w:num>
  <w:num w:numId="10" w16cid:durableId="1020162034">
    <w:abstractNumId w:val="6"/>
  </w:num>
  <w:num w:numId="11" w16cid:durableId="1030834252">
    <w:abstractNumId w:val="36"/>
  </w:num>
  <w:num w:numId="12" w16cid:durableId="1364406360">
    <w:abstractNumId w:val="34"/>
  </w:num>
  <w:num w:numId="13" w16cid:durableId="911961539">
    <w:abstractNumId w:val="48"/>
  </w:num>
  <w:num w:numId="14" w16cid:durableId="1064719607">
    <w:abstractNumId w:val="14"/>
  </w:num>
  <w:num w:numId="15" w16cid:durableId="849292413">
    <w:abstractNumId w:val="27"/>
  </w:num>
  <w:num w:numId="16" w16cid:durableId="371266956">
    <w:abstractNumId w:val="40"/>
  </w:num>
  <w:num w:numId="17" w16cid:durableId="900869517">
    <w:abstractNumId w:val="28"/>
  </w:num>
  <w:num w:numId="18" w16cid:durableId="574515996">
    <w:abstractNumId w:val="16"/>
  </w:num>
  <w:num w:numId="19" w16cid:durableId="1265500205">
    <w:abstractNumId w:val="11"/>
  </w:num>
  <w:num w:numId="20" w16cid:durableId="458765947">
    <w:abstractNumId w:val="42"/>
  </w:num>
  <w:num w:numId="21" w16cid:durableId="1401440104">
    <w:abstractNumId w:val="35"/>
  </w:num>
  <w:num w:numId="22" w16cid:durableId="990409751">
    <w:abstractNumId w:val="15"/>
  </w:num>
  <w:num w:numId="23" w16cid:durableId="2044550126">
    <w:abstractNumId w:val="44"/>
  </w:num>
  <w:num w:numId="24" w16cid:durableId="156388460">
    <w:abstractNumId w:val="7"/>
  </w:num>
  <w:num w:numId="25" w16cid:durableId="1500539570">
    <w:abstractNumId w:val="2"/>
  </w:num>
  <w:num w:numId="26" w16cid:durableId="1725567994">
    <w:abstractNumId w:val="26"/>
  </w:num>
  <w:num w:numId="27" w16cid:durableId="575633246">
    <w:abstractNumId w:val="5"/>
  </w:num>
  <w:num w:numId="28" w16cid:durableId="319507557">
    <w:abstractNumId w:val="12"/>
  </w:num>
  <w:num w:numId="29" w16cid:durableId="753934554">
    <w:abstractNumId w:val="50"/>
  </w:num>
  <w:num w:numId="30" w16cid:durableId="2106270217">
    <w:abstractNumId w:val="45"/>
  </w:num>
  <w:num w:numId="31" w16cid:durableId="1736078382">
    <w:abstractNumId w:val="46"/>
  </w:num>
  <w:num w:numId="32" w16cid:durableId="345405852">
    <w:abstractNumId w:val="37"/>
  </w:num>
  <w:num w:numId="33" w16cid:durableId="1553037842">
    <w:abstractNumId w:val="17"/>
  </w:num>
  <w:num w:numId="34" w16cid:durableId="1706901487">
    <w:abstractNumId w:val="41"/>
  </w:num>
  <w:num w:numId="35" w16cid:durableId="1192374859">
    <w:abstractNumId w:val="0"/>
  </w:num>
  <w:num w:numId="36" w16cid:durableId="1740399814">
    <w:abstractNumId w:val="21"/>
  </w:num>
  <w:num w:numId="37" w16cid:durableId="1209957146">
    <w:abstractNumId w:val="25"/>
  </w:num>
  <w:num w:numId="38" w16cid:durableId="1853254887">
    <w:abstractNumId w:val="43"/>
  </w:num>
  <w:num w:numId="39" w16cid:durableId="692536818">
    <w:abstractNumId w:val="9"/>
  </w:num>
  <w:num w:numId="40" w16cid:durableId="688332975">
    <w:abstractNumId w:val="8"/>
  </w:num>
  <w:num w:numId="41" w16cid:durableId="67652935">
    <w:abstractNumId w:val="3"/>
  </w:num>
  <w:num w:numId="42" w16cid:durableId="957638547">
    <w:abstractNumId w:val="32"/>
  </w:num>
  <w:num w:numId="43" w16cid:durableId="1709912829">
    <w:abstractNumId w:val="22"/>
  </w:num>
  <w:num w:numId="44" w16cid:durableId="585698791">
    <w:abstractNumId w:val="33"/>
  </w:num>
  <w:num w:numId="45" w16cid:durableId="2132508448">
    <w:abstractNumId w:val="49"/>
  </w:num>
  <w:num w:numId="46" w16cid:durableId="770854481">
    <w:abstractNumId w:val="23"/>
  </w:num>
  <w:num w:numId="47" w16cid:durableId="1065877520">
    <w:abstractNumId w:val="10"/>
  </w:num>
  <w:num w:numId="48" w16cid:durableId="2066054263">
    <w:abstractNumId w:val="31"/>
  </w:num>
  <w:num w:numId="49" w16cid:durableId="1963533132">
    <w:abstractNumId w:val="18"/>
  </w:num>
  <w:num w:numId="50" w16cid:durableId="2013870860">
    <w:abstractNumId w:val="39"/>
  </w:num>
  <w:num w:numId="51" w16cid:durableId="1623535808">
    <w:abstractNumId w:val="1"/>
  </w:num>
  <w:num w:numId="52" w16cid:durableId="37098382">
    <w:abstractNumId w:val="3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20"/>
    <w:rsid w:val="001338BE"/>
    <w:rsid w:val="00152320"/>
    <w:rsid w:val="00221C53"/>
    <w:rsid w:val="002E762C"/>
    <w:rsid w:val="00366D51"/>
    <w:rsid w:val="004324E4"/>
    <w:rsid w:val="00505BA8"/>
    <w:rsid w:val="005459D2"/>
    <w:rsid w:val="006B04A7"/>
    <w:rsid w:val="006B3C8D"/>
    <w:rsid w:val="008B1079"/>
    <w:rsid w:val="008D3A8A"/>
    <w:rsid w:val="00930BD6"/>
    <w:rsid w:val="009D7A09"/>
    <w:rsid w:val="00AC5EAF"/>
    <w:rsid w:val="00AF416D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AFF01"/>
  <w15:chartTrackingRefBased/>
  <w15:docId w15:val="{8CBFA764-E35D-4983-84BE-C702A543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320"/>
  </w:style>
  <w:style w:type="paragraph" w:styleId="Ttulo1">
    <w:name w:val="heading 1"/>
    <w:basedOn w:val="Normal"/>
    <w:next w:val="Normal"/>
    <w:link w:val="Ttulo1Char"/>
    <w:uiPriority w:val="9"/>
    <w:qFormat/>
    <w:rsid w:val="0013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3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3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3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3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3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3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3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3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3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3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3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3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38B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8BE"/>
  </w:style>
  <w:style w:type="paragraph" w:styleId="Rodap">
    <w:name w:val="footer"/>
    <w:basedOn w:val="Normal"/>
    <w:link w:val="Rodap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8BE"/>
  </w:style>
  <w:style w:type="paragraph" w:styleId="SemEspaamento">
    <w:name w:val="No Spacing"/>
    <w:link w:val="SemEspaamentoChar"/>
    <w:uiPriority w:val="1"/>
    <w:qFormat/>
    <w:rsid w:val="00152320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52320"/>
    <w:rPr>
      <w:rFonts w:eastAsiaTheme="minorEastAsia"/>
      <w:kern w:val="0"/>
      <w:lang w:eastAsia="pt-BR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152320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15232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52320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5232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so\OneDrive\Downloads\Documents\Modelos%20Personalizados%20do%20Office\Digital%20Twin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AC32A-A9E2-405E-B402-FC828535E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Twin</Template>
  <TotalTime>11</TotalTime>
  <Pages>32</Pages>
  <Words>10380</Words>
  <Characters>56056</Characters>
  <Application>Microsoft Office Word</Application>
  <DocSecurity>0</DocSecurity>
  <Lines>467</Lines>
  <Paragraphs>132</Paragraphs>
  <ScaleCrop>false</ScaleCrop>
  <Company/>
  <LinksUpToDate>false</LinksUpToDate>
  <CharactersWithSpaces>66304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Pesquisa conceitual</dc:title>
  <dc:subject/>
  <dc:creator>Wilson R. Melo</dc:creator>
  <cp:keywords/>
  <dc:description/>
  <cp:lastModifiedBy>Wilson R. Melo</cp:lastModifiedBy>
  <cp:revision>5</cp:revision>
  <dcterms:created xsi:type="dcterms:W3CDTF">2024-11-05T19:15:00Z</dcterms:created>
  <dcterms:modified xsi:type="dcterms:W3CDTF">2024-11-29T13:41:00Z</dcterms:modified>
</cp:coreProperties>
</file>